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5547" w14:textId="77777777" w:rsidR="002C1B3E" w:rsidRDefault="00000000">
      <w:pPr>
        <w:pStyle w:val="Frspaiere"/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Anul 2025-2026</w:t>
      </w:r>
    </w:p>
    <w:p w14:paraId="4F4156FD" w14:textId="77777777" w:rsidR="002C1B3E" w:rsidRDefault="00000000">
      <w:pPr>
        <w:pStyle w:val="Frspaiere"/>
        <w:spacing w:line="360" w:lineRule="auto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Preşcolari</w:t>
      </w:r>
    </w:p>
    <w:tbl>
      <w:tblPr>
        <w:tblW w:w="697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080"/>
        <w:gridCol w:w="1215"/>
        <w:gridCol w:w="1065"/>
        <w:gridCol w:w="917"/>
      </w:tblGrid>
      <w:tr w:rsidR="002C1B3E" w14:paraId="3DFE5650" w14:textId="77777777">
        <w:tblPrEx>
          <w:tblCellMar>
            <w:top w:w="0" w:type="dxa"/>
            <w:bottom w:w="0" w:type="dxa"/>
          </w:tblCellMar>
        </w:tblPrEx>
        <w:trPr>
          <w:trHeight w:val="350"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B30BB8" w14:textId="77777777" w:rsidR="002C1B3E" w:rsidRDefault="002C1B3E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D54339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Grupa mică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80B015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Grupa mijlocie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EFEF51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Grupa mare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BCE086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Total</w:t>
            </w:r>
          </w:p>
        </w:tc>
      </w:tr>
      <w:tr w:rsidR="002C1B3E" w14:paraId="20FBD34D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420889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Număr copii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4E68EE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18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1C414A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21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016AA8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30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658068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69</w:t>
            </w:r>
          </w:p>
        </w:tc>
      </w:tr>
    </w:tbl>
    <w:p w14:paraId="77E5E951" w14:textId="77777777" w:rsidR="002C1B3E" w:rsidRDefault="002C1B3E">
      <w:pPr>
        <w:pStyle w:val="Frspaiere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A34B90B" w14:textId="77777777" w:rsidR="002C1B3E" w:rsidRDefault="002C1B3E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63ABB522" w14:textId="77777777" w:rsidR="002C1B3E" w:rsidRDefault="00000000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bookmarkStart w:id="0" w:name="_Hlk220920397"/>
      <w:r>
        <w:rPr>
          <w:rFonts w:ascii="Times New Roman" w:hAnsi="Times New Roman"/>
          <w:b/>
          <w:sz w:val="24"/>
          <w:szCs w:val="24"/>
        </w:rPr>
        <w:t>ȘCOALA GIMNAZIALĂ NR. 1 OLCEA</w:t>
      </w:r>
    </w:p>
    <w:p w14:paraId="4D50C6E5" w14:textId="77777777" w:rsidR="002C1B3E" w:rsidRDefault="00000000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Învăţământ primar :</w:t>
      </w:r>
    </w:p>
    <w:p w14:paraId="2EEB2E76" w14:textId="77777777" w:rsidR="002C1B3E" w:rsidRDefault="002C1B3E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504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7"/>
        <w:gridCol w:w="1853"/>
      </w:tblGrid>
      <w:tr w:rsidR="002C1B3E" w14:paraId="1D2C92C0" w14:textId="77777777">
        <w:tblPrEx>
          <w:tblCellMar>
            <w:top w:w="0" w:type="dxa"/>
            <w:bottom w:w="0" w:type="dxa"/>
          </w:tblCellMar>
        </w:tblPrEx>
        <w:trPr>
          <w:trHeight w:val="350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623498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 xml:space="preserve">CLASA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8868E2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Număr elevi</w:t>
            </w:r>
          </w:p>
        </w:tc>
      </w:tr>
      <w:tr w:rsidR="002C1B3E" w14:paraId="2775A634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0691C3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pregătitoare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12C0A7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14</w:t>
            </w:r>
          </w:p>
        </w:tc>
      </w:tr>
      <w:tr w:rsidR="002C1B3E" w14:paraId="5EACBD8C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75E311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I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94FCA3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7</w:t>
            </w:r>
          </w:p>
        </w:tc>
      </w:tr>
      <w:tr w:rsidR="002C1B3E" w14:paraId="1E6C60AF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F096E0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D8E23E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4</w:t>
            </w:r>
          </w:p>
        </w:tc>
      </w:tr>
      <w:tr w:rsidR="002C1B3E" w14:paraId="28319849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5CC3A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III-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89ED1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11</w:t>
            </w:r>
          </w:p>
        </w:tc>
      </w:tr>
      <w:tr w:rsidR="002C1B3E" w14:paraId="4C817612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BF2A0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IV-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87B041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12</w:t>
            </w:r>
          </w:p>
        </w:tc>
      </w:tr>
      <w:tr w:rsidR="002C1B3E" w14:paraId="1DFAD1D4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B5CD2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TOTAL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449451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48</w:t>
            </w:r>
          </w:p>
        </w:tc>
      </w:tr>
    </w:tbl>
    <w:p w14:paraId="3A5062CB" w14:textId="77777777" w:rsidR="002C1B3E" w:rsidRDefault="002C1B3E">
      <w:pPr>
        <w:pStyle w:val="Frspaiere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8EAE91A" w14:textId="77777777" w:rsidR="002C1B3E" w:rsidRDefault="00000000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bookmarkStart w:id="1" w:name="_Hlk106795886"/>
      <w:r>
        <w:rPr>
          <w:rFonts w:ascii="Times New Roman" w:hAnsi="Times New Roman"/>
          <w:b/>
          <w:sz w:val="24"/>
          <w:szCs w:val="24"/>
        </w:rPr>
        <w:t>Învăţământ gimnazial:</w:t>
      </w:r>
    </w:p>
    <w:tbl>
      <w:tblPr>
        <w:tblW w:w="504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7"/>
        <w:gridCol w:w="1853"/>
      </w:tblGrid>
      <w:tr w:rsidR="002C1B3E" w14:paraId="64EE9347" w14:textId="77777777">
        <w:tblPrEx>
          <w:tblCellMar>
            <w:top w:w="0" w:type="dxa"/>
            <w:bottom w:w="0" w:type="dxa"/>
          </w:tblCellMar>
        </w:tblPrEx>
        <w:trPr>
          <w:trHeight w:val="350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FD5EBE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 xml:space="preserve">CLASA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285FC3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Număr elevi</w:t>
            </w:r>
          </w:p>
        </w:tc>
      </w:tr>
      <w:tr w:rsidR="002C1B3E" w14:paraId="50A61182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950A06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V-a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AE4BFE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11</w:t>
            </w:r>
          </w:p>
        </w:tc>
      </w:tr>
      <w:tr w:rsidR="002C1B3E" w14:paraId="698B014B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FA97F3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VI-a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A3F215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12</w:t>
            </w:r>
          </w:p>
        </w:tc>
      </w:tr>
      <w:tr w:rsidR="002C1B3E" w14:paraId="12FD2B6D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BD8925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VII-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42FD53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11</w:t>
            </w:r>
          </w:p>
        </w:tc>
      </w:tr>
      <w:tr w:rsidR="002C1B3E" w14:paraId="27340615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7B903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VIII-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015559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10</w:t>
            </w:r>
          </w:p>
        </w:tc>
      </w:tr>
      <w:tr w:rsidR="002C1B3E" w14:paraId="16C19374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A29CD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TOTAL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824C99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44</w:t>
            </w:r>
          </w:p>
        </w:tc>
      </w:tr>
    </w:tbl>
    <w:p w14:paraId="1B428503" w14:textId="77777777" w:rsidR="002C1B3E" w:rsidRDefault="00000000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bookmarkStart w:id="2" w:name="_Hlk220920472"/>
      <w:bookmarkEnd w:id="0"/>
      <w:bookmarkEnd w:id="1"/>
      <w:r>
        <w:rPr>
          <w:rFonts w:ascii="Times New Roman" w:hAnsi="Times New Roman"/>
          <w:b/>
          <w:sz w:val="24"/>
          <w:szCs w:val="24"/>
        </w:rPr>
        <w:t>ȘCOALA GIMNAZIALĂ NR. 2 CĂLACEA</w:t>
      </w:r>
    </w:p>
    <w:p w14:paraId="61F57C96" w14:textId="77777777" w:rsidR="002C1B3E" w:rsidRDefault="00000000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Învăţământ primar :</w:t>
      </w:r>
    </w:p>
    <w:p w14:paraId="21B95EAF" w14:textId="77777777" w:rsidR="002C1B3E" w:rsidRDefault="002C1B3E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504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7"/>
        <w:gridCol w:w="1853"/>
      </w:tblGrid>
      <w:tr w:rsidR="002C1B3E" w14:paraId="6B8EA0CC" w14:textId="77777777">
        <w:tblPrEx>
          <w:tblCellMar>
            <w:top w:w="0" w:type="dxa"/>
            <w:bottom w:w="0" w:type="dxa"/>
          </w:tblCellMar>
        </w:tblPrEx>
        <w:trPr>
          <w:trHeight w:val="350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723165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 xml:space="preserve">CLASA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DDD705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Număr elevi</w:t>
            </w:r>
          </w:p>
        </w:tc>
      </w:tr>
      <w:tr w:rsidR="002C1B3E" w14:paraId="4995DD05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BBA4F9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pregătitoare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B4CFD5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14</w:t>
            </w:r>
          </w:p>
        </w:tc>
      </w:tr>
      <w:tr w:rsidR="002C1B3E" w14:paraId="78F91B16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4CDCF7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lastRenderedPageBreak/>
              <w:t>Clasa I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C5A288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19</w:t>
            </w:r>
          </w:p>
        </w:tc>
      </w:tr>
      <w:tr w:rsidR="002C1B3E" w14:paraId="43D14DA5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91197A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8B01CF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11</w:t>
            </w:r>
          </w:p>
        </w:tc>
      </w:tr>
      <w:tr w:rsidR="002C1B3E" w14:paraId="1B76D773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C9EEA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III-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894708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11</w:t>
            </w:r>
          </w:p>
        </w:tc>
      </w:tr>
      <w:tr w:rsidR="002C1B3E" w14:paraId="71486984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40C94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IV-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D34D47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12</w:t>
            </w:r>
          </w:p>
        </w:tc>
      </w:tr>
      <w:bookmarkEnd w:id="2"/>
      <w:tr w:rsidR="002C1B3E" w14:paraId="47A42927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4ED29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TOTAL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0AE948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67</w:t>
            </w:r>
          </w:p>
        </w:tc>
      </w:tr>
    </w:tbl>
    <w:p w14:paraId="7FCB9E45" w14:textId="77777777" w:rsidR="002C1B3E" w:rsidRDefault="002C1B3E">
      <w:pPr>
        <w:pStyle w:val="Frspaiere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183CCDB" w14:textId="77777777" w:rsidR="002C1B3E" w:rsidRDefault="00000000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Învăţământ gimnazial:</w:t>
      </w:r>
    </w:p>
    <w:tbl>
      <w:tblPr>
        <w:tblW w:w="504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7"/>
        <w:gridCol w:w="1853"/>
      </w:tblGrid>
      <w:tr w:rsidR="002C1B3E" w14:paraId="61C46A29" w14:textId="77777777">
        <w:tblPrEx>
          <w:tblCellMar>
            <w:top w:w="0" w:type="dxa"/>
            <w:bottom w:w="0" w:type="dxa"/>
          </w:tblCellMar>
        </w:tblPrEx>
        <w:trPr>
          <w:trHeight w:val="350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56B6E9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 xml:space="preserve">CLASA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B4022E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Număr elevi</w:t>
            </w:r>
          </w:p>
        </w:tc>
      </w:tr>
      <w:tr w:rsidR="002C1B3E" w14:paraId="3C2C976C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29A3BA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V-a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7AE193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5</w:t>
            </w:r>
          </w:p>
        </w:tc>
      </w:tr>
      <w:tr w:rsidR="002C1B3E" w14:paraId="07A6405D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B9EDF8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VI-a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EAED82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11</w:t>
            </w:r>
          </w:p>
        </w:tc>
      </w:tr>
      <w:tr w:rsidR="002C1B3E" w14:paraId="2A968E3F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FFE2BD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VII-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AA33EA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14</w:t>
            </w:r>
          </w:p>
        </w:tc>
      </w:tr>
      <w:tr w:rsidR="002C1B3E" w14:paraId="17E4B9B1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BD27D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VIII-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26E9D0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10</w:t>
            </w:r>
          </w:p>
        </w:tc>
      </w:tr>
      <w:tr w:rsidR="002C1B3E" w14:paraId="5A79F0FA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468B5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TOTAL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21C470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40</w:t>
            </w:r>
          </w:p>
        </w:tc>
      </w:tr>
    </w:tbl>
    <w:p w14:paraId="131E7D11" w14:textId="77777777" w:rsidR="002C1B3E" w:rsidRDefault="00000000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ȘCOALA PRIMARĂ NR. 1 HODIȘEL</w:t>
      </w:r>
    </w:p>
    <w:p w14:paraId="13B0AB47" w14:textId="77777777" w:rsidR="002C1B3E" w:rsidRDefault="00000000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Învăţământ primar :</w:t>
      </w:r>
    </w:p>
    <w:p w14:paraId="7BA77BCF" w14:textId="77777777" w:rsidR="002C1B3E" w:rsidRDefault="002C1B3E">
      <w:pPr>
        <w:pStyle w:val="Frspaiere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504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7"/>
        <w:gridCol w:w="1853"/>
      </w:tblGrid>
      <w:tr w:rsidR="002C1B3E" w14:paraId="3FC6A1F4" w14:textId="77777777">
        <w:tblPrEx>
          <w:tblCellMar>
            <w:top w:w="0" w:type="dxa"/>
            <w:bottom w:w="0" w:type="dxa"/>
          </w:tblCellMar>
        </w:tblPrEx>
        <w:trPr>
          <w:trHeight w:val="350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45BD2B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 xml:space="preserve">CLASA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76F5F6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ro-RO"/>
              </w:rPr>
              <w:t>Număr elevi</w:t>
            </w:r>
          </w:p>
        </w:tc>
      </w:tr>
      <w:tr w:rsidR="002C1B3E" w14:paraId="511E306A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3FE156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pregătitoare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B475F6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0</w:t>
            </w:r>
          </w:p>
        </w:tc>
      </w:tr>
      <w:tr w:rsidR="002C1B3E" w14:paraId="005C278D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342861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I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FDCADD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0</w:t>
            </w:r>
          </w:p>
        </w:tc>
      </w:tr>
      <w:tr w:rsidR="002C1B3E" w14:paraId="17FEC709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660698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17D2CC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5</w:t>
            </w:r>
          </w:p>
        </w:tc>
      </w:tr>
      <w:tr w:rsidR="002C1B3E" w14:paraId="178D0F94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65F77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III-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291EBC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2</w:t>
            </w:r>
          </w:p>
        </w:tc>
      </w:tr>
      <w:tr w:rsidR="002C1B3E" w14:paraId="41426031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B6F38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Clasa a IV- a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0671A2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3</w:t>
            </w:r>
          </w:p>
        </w:tc>
      </w:tr>
      <w:tr w:rsidR="002C1B3E" w14:paraId="623EFA9C" w14:textId="77777777">
        <w:tblPrEx>
          <w:tblCellMar>
            <w:top w:w="0" w:type="dxa"/>
            <w:bottom w:w="0" w:type="dxa"/>
          </w:tblCellMar>
        </w:tblPrEx>
        <w:trPr>
          <w:trHeight w:val="368"/>
          <w:jc w:val="center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119E2" w14:textId="77777777" w:rsidR="002C1B3E" w:rsidRDefault="00000000">
            <w:pPr>
              <w:spacing w:after="0" w:line="360" w:lineRule="auto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TOTAL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FAC406" w14:textId="77777777" w:rsidR="002C1B3E" w:rsidRDefault="00000000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o-RO"/>
              </w:rPr>
              <w:t>10</w:t>
            </w:r>
          </w:p>
        </w:tc>
      </w:tr>
    </w:tbl>
    <w:p w14:paraId="25212A1C" w14:textId="77777777" w:rsidR="002C1B3E" w:rsidRDefault="002C1B3E">
      <w:pPr>
        <w:autoSpaceDE w:val="0"/>
        <w:spacing w:after="0" w:line="36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o-RO"/>
        </w:rPr>
      </w:pPr>
    </w:p>
    <w:p w14:paraId="04593C2F" w14:textId="77777777" w:rsidR="002C1B3E" w:rsidRDefault="00000000">
      <w:r>
        <w:rPr>
          <w:rFonts w:ascii="Times New Roman" w:hAnsi="Times New Roman"/>
          <w:color w:val="000000"/>
          <w:sz w:val="24"/>
          <w:szCs w:val="24"/>
          <w:lang w:val="ro-RO"/>
        </w:rPr>
        <w:t>În anul şcolar 2025-2026, şcolarizăm un număr de 278 de elevi şi preşcolari.</w:t>
      </w:r>
    </w:p>
    <w:sectPr w:rsidR="002C1B3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D08D" w14:textId="77777777" w:rsidR="00304DAD" w:rsidRDefault="00304DAD">
      <w:pPr>
        <w:spacing w:after="0" w:line="240" w:lineRule="auto"/>
      </w:pPr>
      <w:r>
        <w:separator/>
      </w:r>
    </w:p>
  </w:endnote>
  <w:endnote w:type="continuationSeparator" w:id="0">
    <w:p w14:paraId="6759BEB4" w14:textId="77777777" w:rsidR="00304DAD" w:rsidRDefault="00304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DE2DD" w14:textId="77777777" w:rsidR="00304DAD" w:rsidRDefault="00304DA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11853C8" w14:textId="77777777" w:rsidR="00304DAD" w:rsidRDefault="00304D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C1B3E"/>
    <w:rsid w:val="000F6BC9"/>
    <w:rsid w:val="002C1B3E"/>
    <w:rsid w:val="00304DAD"/>
    <w:rsid w:val="009D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F38A"/>
  <w15:docId w15:val="{3074E1B3-D8B7-48C7-889F-F75C3EC1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Times New Roman" w:hAnsi="Cambria"/>
      <w:color w:val="365F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Times New Roman" w:hAnsi="Cambria"/>
      <w:color w:val="365F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365F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365F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365F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mbria" w:eastAsia="Times New Roman" w:hAnsi="Cambria" w:cs="Times New Roman"/>
      <w:color w:val="365F91"/>
      <w:sz w:val="40"/>
      <w:szCs w:val="40"/>
    </w:rPr>
  </w:style>
  <w:style w:type="character" w:customStyle="1" w:styleId="Heading2Char">
    <w:name w:val="Heading 2 Char"/>
    <w:basedOn w:val="DefaultParagraphFont"/>
    <w:rPr>
      <w:rFonts w:ascii="Cambria" w:eastAsia="Times New Roman" w:hAnsi="Cambria" w:cs="Times New Roman"/>
      <w:color w:val="365F9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365F9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365F9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365F9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Times New Roman" w:hAnsi="Cambria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mbria" w:eastAsia="Times New Roman" w:hAnsi="Cambria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365F91"/>
    </w:rPr>
  </w:style>
  <w:style w:type="paragraph" w:styleId="IntenseQuote">
    <w:name w:val="Intense Quote"/>
    <w:basedOn w:val="Normal"/>
    <w:next w:val="Normal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basedOn w:val="DefaultParagraphFont"/>
    <w:rPr>
      <w:i/>
      <w:iCs/>
      <w:color w:val="365F91"/>
    </w:rPr>
  </w:style>
  <w:style w:type="character" w:styleId="IntenseReference">
    <w:name w:val="Intense Reference"/>
    <w:basedOn w:val="DefaultParagraphFont"/>
    <w:rPr>
      <w:b/>
      <w:bCs/>
      <w:smallCaps/>
      <w:color w:val="365F91"/>
      <w:spacing w:val="5"/>
    </w:rPr>
  </w:style>
  <w:style w:type="paragraph" w:customStyle="1" w:styleId="Frspaiere">
    <w:name w:val="Fără spațiere"/>
    <w:pPr>
      <w:suppressAutoHyphens/>
      <w:spacing w:after="0" w:line="240" w:lineRule="auto"/>
    </w:pPr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ilies.ionela18@gmail.com</dc:creator>
  <dc:description/>
  <cp:lastModifiedBy>Madear Bogdan</cp:lastModifiedBy>
  <cp:revision>2</cp:revision>
  <dcterms:created xsi:type="dcterms:W3CDTF">2026-02-18T11:58:00Z</dcterms:created>
  <dcterms:modified xsi:type="dcterms:W3CDTF">2026-02-18T11:58:00Z</dcterms:modified>
</cp:coreProperties>
</file>