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9C81" w14:textId="77777777" w:rsidR="00E7671E" w:rsidRDefault="00000000">
      <w:pPr>
        <w:jc w:val="center"/>
      </w:pPr>
      <w:r>
        <w:rPr>
          <w:rFonts w:ascii="Times New Roman" w:hAnsi="Times New Roman"/>
          <w:b/>
          <w:bCs/>
          <w:sz w:val="28"/>
          <w:szCs w:val="28"/>
        </w:rPr>
        <w:t>TABEL PREZEN</w:t>
      </w:r>
      <w:r>
        <w:rPr>
          <w:rFonts w:ascii="Times New Roman" w:hAnsi="Times New Roman"/>
          <w:b/>
          <w:bCs/>
          <w:sz w:val="28"/>
          <w:szCs w:val="28"/>
          <w:lang w:val="ro-RO"/>
        </w:rPr>
        <w:t>ȚĂ PERSONAL DIDACTIC</w:t>
      </w:r>
    </w:p>
    <w:p w14:paraId="1FE3C32D" w14:textId="77777777" w:rsidR="00E7671E" w:rsidRDefault="00000000">
      <w:pPr>
        <w:jc w:val="center"/>
        <w:rPr>
          <w:rFonts w:ascii="Times New Roman" w:hAnsi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/>
          <w:b/>
          <w:bCs/>
          <w:sz w:val="28"/>
          <w:szCs w:val="28"/>
          <w:lang w:val="ro-RO"/>
        </w:rPr>
        <w:t>ȘCOALA GIMNAZIALĂ NR. 1 OLCEA</w:t>
      </w:r>
    </w:p>
    <w:p w14:paraId="7FC365AB" w14:textId="77777777" w:rsidR="00E7671E" w:rsidRDefault="00000000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>Data : .......................................</w:t>
      </w:r>
    </w:p>
    <w:p w14:paraId="0620468A" w14:textId="77777777" w:rsidR="00E7671E" w:rsidRDefault="00E7671E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</w:p>
    <w:tbl>
      <w:tblPr>
        <w:tblW w:w="129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3640"/>
        <w:gridCol w:w="2151"/>
        <w:gridCol w:w="2166"/>
        <w:gridCol w:w="2144"/>
        <w:gridCol w:w="2166"/>
      </w:tblGrid>
      <w:tr w:rsidR="00E7671E" w14:paraId="0A72F198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EC186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Nr. crt.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2FDA8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 Nume și prenume cadru didacric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9F6EA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Ora intrării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24388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Semnătura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567AF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Ora ieșirii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79603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Semnatura </w:t>
            </w:r>
          </w:p>
        </w:tc>
      </w:tr>
      <w:tr w:rsidR="00E7671E" w14:paraId="314E9699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B1B79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9E732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CIOCLUȚ MIRELA</w:t>
            </w:r>
          </w:p>
          <w:p w14:paraId="373734E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5E75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9223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26C7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9402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2F6D39FC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262D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2.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967D5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PETRILA  RODICA</w:t>
            </w:r>
          </w:p>
          <w:p w14:paraId="51C14E43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4522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09EF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08E2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A4F33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4F0DC52F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645F4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3.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6471A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MISTOR IOAN</w:t>
            </w:r>
          </w:p>
          <w:p w14:paraId="25A2A9C2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72DD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7BF4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18C43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ECA2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1BBB963D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26A73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4.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A9778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NYIKITA LEONORA</w:t>
            </w:r>
          </w:p>
          <w:p w14:paraId="69219A5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A6A2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7014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8F9F5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9D48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775FDE52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F6F6A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5.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1F366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BUIBAȘ TEODOR</w:t>
            </w:r>
          </w:p>
          <w:p w14:paraId="34436B3E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6058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F34B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55D8B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680A4D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12C9ED24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0F264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6.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FB0E1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ZOPOTA CĂLIN</w:t>
            </w:r>
          </w:p>
          <w:p w14:paraId="6FF19DAC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CBF1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AEAB2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8BF6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0389C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29933637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B40FD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7.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90B9E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HUIEȚ MARCELA</w:t>
            </w:r>
          </w:p>
          <w:p w14:paraId="3DDF80D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EAD25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533A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AF431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6DEEE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68C110B4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3A916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8.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A60F3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FILIMON MARIANA</w:t>
            </w:r>
          </w:p>
          <w:p w14:paraId="24F6075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84963C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4386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5125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CCF7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12362643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AB3DD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9.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30366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CREȚ MIHAELA</w:t>
            </w:r>
          </w:p>
          <w:p w14:paraId="006618EE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710C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B12C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C7A3D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A727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2C57B52A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68273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10.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752C3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ZIFCEAC FLORICA</w:t>
            </w:r>
          </w:p>
          <w:p w14:paraId="3B1EECA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9155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4623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8363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3AC5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41DA9790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DD623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11.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CDA4C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POP IONELA ADINA</w:t>
            </w:r>
          </w:p>
          <w:p w14:paraId="366F90C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286E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E0682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CAB3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1AF9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0C29F895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54960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12.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CCE73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BIRIȘ ANDREEA</w:t>
            </w:r>
          </w:p>
          <w:p w14:paraId="5059053E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AF1D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CA88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A6B0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90BE3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26A397B4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21C02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13.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95530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RUGEA IRINA</w:t>
            </w:r>
          </w:p>
          <w:p w14:paraId="75F5F1D1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AE7E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F178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68011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BE6D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038410D8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FA6CF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14.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F4BE9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INDREI FLORINA</w:t>
            </w:r>
          </w:p>
          <w:p w14:paraId="2DFFF51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A968C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E6A3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E061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C841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3CD2468D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E191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15.</w:t>
            </w: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8733B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GOGA GEORGIANA</w:t>
            </w:r>
          </w:p>
          <w:p w14:paraId="56B98C81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0042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D585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1DBB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6CF7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17F14A87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950C8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16.</w:t>
            </w:r>
          </w:p>
          <w:p w14:paraId="36CD0663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3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AD5DC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HAIDU LUMINIȚA</w:t>
            </w:r>
          </w:p>
        </w:tc>
        <w:tc>
          <w:tcPr>
            <w:tcW w:w="2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B473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7F135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D4B35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AF8A3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</w:tbl>
    <w:p w14:paraId="1EC4D132" w14:textId="77777777" w:rsidR="00E7671E" w:rsidRDefault="00E7671E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</w:p>
    <w:p w14:paraId="7F9A2ED2" w14:textId="77777777" w:rsidR="00E7671E" w:rsidRDefault="00E7671E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</w:p>
    <w:p w14:paraId="59032F50" w14:textId="77777777" w:rsidR="00E7671E" w:rsidRDefault="00E7671E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</w:p>
    <w:p w14:paraId="6A3B082C" w14:textId="77777777" w:rsidR="00E7671E" w:rsidRDefault="00E7671E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</w:p>
    <w:p w14:paraId="75B56057" w14:textId="77777777" w:rsidR="00E7671E" w:rsidRDefault="00E7671E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</w:p>
    <w:p w14:paraId="4A3DDA13" w14:textId="77777777" w:rsidR="00E7671E" w:rsidRDefault="00E7671E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</w:p>
    <w:p w14:paraId="41E3D71B" w14:textId="77777777" w:rsidR="00E7671E" w:rsidRDefault="00E7671E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</w:p>
    <w:p w14:paraId="5CBFF63B" w14:textId="77777777" w:rsidR="00E7671E" w:rsidRDefault="00E7671E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</w:p>
    <w:p w14:paraId="4B5623F4" w14:textId="77777777" w:rsidR="00E7671E" w:rsidRDefault="00E7671E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</w:p>
    <w:p w14:paraId="42AE1E68" w14:textId="77777777" w:rsidR="00E7671E" w:rsidRDefault="00000000">
      <w:pPr>
        <w:jc w:val="center"/>
      </w:pPr>
      <w:r>
        <w:rPr>
          <w:rFonts w:ascii="Times New Roman" w:hAnsi="Times New Roman"/>
          <w:b/>
          <w:bCs/>
          <w:sz w:val="28"/>
          <w:szCs w:val="28"/>
        </w:rPr>
        <w:t>TABEL PREZEN</w:t>
      </w:r>
      <w:r>
        <w:rPr>
          <w:rFonts w:ascii="Times New Roman" w:hAnsi="Times New Roman"/>
          <w:b/>
          <w:bCs/>
          <w:sz w:val="28"/>
          <w:szCs w:val="28"/>
          <w:lang w:val="ro-RO"/>
        </w:rPr>
        <w:t>ȚĂ PERSONAL DIDACTIC</w:t>
      </w:r>
    </w:p>
    <w:p w14:paraId="2CD162A9" w14:textId="77777777" w:rsidR="00E7671E" w:rsidRDefault="00000000">
      <w:pPr>
        <w:jc w:val="center"/>
        <w:rPr>
          <w:rFonts w:ascii="Times New Roman" w:hAnsi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/>
          <w:b/>
          <w:bCs/>
          <w:sz w:val="28"/>
          <w:szCs w:val="28"/>
          <w:lang w:val="ro-RO"/>
        </w:rPr>
        <w:t>ȘCOALA GIMNAZIALĂ NR. 2 CĂLACEA</w:t>
      </w:r>
    </w:p>
    <w:p w14:paraId="77C2AFEE" w14:textId="77777777" w:rsidR="00E7671E" w:rsidRDefault="00000000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>Data : .......................................</w:t>
      </w:r>
    </w:p>
    <w:tbl>
      <w:tblPr>
        <w:tblW w:w="129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3633"/>
        <w:gridCol w:w="2153"/>
        <w:gridCol w:w="2167"/>
        <w:gridCol w:w="2147"/>
        <w:gridCol w:w="2167"/>
      </w:tblGrid>
      <w:tr w:rsidR="00E7671E" w14:paraId="158175AB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422B1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lastRenderedPageBreak/>
              <w:t>Nr. crt.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3A311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 Nume și prenume cadru didacric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37095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Ora intrării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2F7CF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Semnătura 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99C24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Ora ieșirii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7BFB0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Semnatura </w:t>
            </w:r>
          </w:p>
        </w:tc>
      </w:tr>
      <w:tr w:rsidR="00E7671E" w14:paraId="7328E6DD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BE1DC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48C5C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ȚĂRĂU ANA</w:t>
            </w:r>
          </w:p>
          <w:p w14:paraId="0B69A4A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E5EA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116A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F3905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B56AD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32E27405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D9916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2.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568A95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MATEOC LAURA</w:t>
            </w:r>
          </w:p>
          <w:p w14:paraId="1E0F225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53485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CA38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794B1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4309F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76C2CA54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9A049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3.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6DA67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BUIBAȘ TEODOR</w:t>
            </w:r>
          </w:p>
          <w:p w14:paraId="338558A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A6606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CF43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1763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0D11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396C5A84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8EA55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4.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2956D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CREȚ MIHAELA</w:t>
            </w:r>
          </w:p>
          <w:p w14:paraId="554B223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C1A2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439BC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7CCE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C40BD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19121739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95B37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5.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CF79E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SABĂU GHEORGHE/ZIFCEAC FLORICA</w:t>
            </w:r>
          </w:p>
          <w:p w14:paraId="00042971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7AA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BADF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D898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3E6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2A4A203F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19296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6.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17D20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POP IONELA ADINA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A1F6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35FAC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A3E9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049B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7562C998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3CE1A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7.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6A4A6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ILE CRISTINA</w:t>
            </w:r>
          </w:p>
          <w:p w14:paraId="01A728A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073C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6679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1107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0679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66F06B35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CBFD5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8.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B832B5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RUGEA IRINA</w:t>
            </w:r>
          </w:p>
          <w:p w14:paraId="397E2BE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7618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5A11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17413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EE7D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255A1BD8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DBD20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9.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5D4B8B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ILE MARIUS</w:t>
            </w:r>
          </w:p>
          <w:p w14:paraId="6327E1F2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3E193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1840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26F7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ACBD3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00195FC1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AFE2C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10.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58326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MATEOC IONUȚ</w:t>
            </w:r>
          </w:p>
          <w:p w14:paraId="7025263D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8DF6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F6C5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B9A4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B2FE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</w:tbl>
    <w:p w14:paraId="687B1061" w14:textId="77777777" w:rsidR="00E7671E" w:rsidRDefault="00000000">
      <w:pPr>
        <w:jc w:val="center"/>
      </w:pPr>
      <w:r>
        <w:rPr>
          <w:rFonts w:ascii="Times New Roman" w:hAnsi="Times New Roman"/>
          <w:b/>
          <w:bCs/>
          <w:sz w:val="28"/>
          <w:szCs w:val="28"/>
        </w:rPr>
        <w:t>TABEL PREZEN</w:t>
      </w:r>
      <w:r>
        <w:rPr>
          <w:rFonts w:ascii="Times New Roman" w:hAnsi="Times New Roman"/>
          <w:b/>
          <w:bCs/>
          <w:sz w:val="28"/>
          <w:szCs w:val="28"/>
          <w:lang w:val="ro-RO"/>
        </w:rPr>
        <w:t>ȚĂ PERSONAL DIDACTIC</w:t>
      </w:r>
    </w:p>
    <w:p w14:paraId="54304BF4" w14:textId="77777777" w:rsidR="00E7671E" w:rsidRDefault="00000000">
      <w:pPr>
        <w:jc w:val="center"/>
        <w:rPr>
          <w:rFonts w:ascii="Times New Roman" w:hAnsi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/>
          <w:b/>
          <w:bCs/>
          <w:sz w:val="28"/>
          <w:szCs w:val="28"/>
          <w:lang w:val="ro-RO"/>
        </w:rPr>
        <w:t>ȘCOALA PRIMARĂ NR. 2 CĂLACEA</w:t>
      </w:r>
    </w:p>
    <w:p w14:paraId="5BDEBAA3" w14:textId="77777777" w:rsidR="00E7671E" w:rsidRDefault="00000000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>Data : .......................................</w:t>
      </w:r>
    </w:p>
    <w:tbl>
      <w:tblPr>
        <w:tblW w:w="129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3634"/>
        <w:gridCol w:w="2153"/>
        <w:gridCol w:w="2167"/>
        <w:gridCol w:w="2146"/>
        <w:gridCol w:w="2167"/>
      </w:tblGrid>
      <w:tr w:rsidR="00E7671E" w14:paraId="2F06B8E3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AE7BE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Nr. crt.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92669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 Nume și prenume cadru didacric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93616F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Ora intrării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DD09E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Semnătura </w:t>
            </w: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90974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Ora ieșirii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C68A1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Semnatura </w:t>
            </w:r>
          </w:p>
        </w:tc>
      </w:tr>
      <w:tr w:rsidR="00E7671E" w14:paraId="72BCC0B9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FB27C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1.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F069B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ȚĂRĂU ANA</w:t>
            </w:r>
          </w:p>
          <w:p w14:paraId="04CD2DB2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EC0C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69E9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DAEFD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BEEDF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1E404DDE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A73DD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2.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7BCC76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MAGA DENISA</w:t>
            </w:r>
          </w:p>
          <w:p w14:paraId="2F5FA94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DDD8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8BB51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6F782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1EAF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64A438C5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80E59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3.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B37DB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BACHESZ TEODORA</w:t>
            </w:r>
          </w:p>
          <w:p w14:paraId="26AAD05C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82062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F039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A070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CB7CE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72D0B324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22BCCE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4.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1D924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LEUCUȚA MARIA</w:t>
            </w:r>
          </w:p>
          <w:p w14:paraId="17E41DA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29F3C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3752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2F18D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97CAC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4EA29C61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5520E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5.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9C52A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ZIFCEAC FLORICA/SABĂU GHEORGHE</w:t>
            </w:r>
          </w:p>
          <w:p w14:paraId="336DD38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95BEE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88A8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771C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4A82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05E56E25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61D63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6.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24B3D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MATEOC IONUȚ</w:t>
            </w:r>
          </w:p>
          <w:p w14:paraId="13FD28B2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EFDB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285981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E85CD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FDE7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399894D6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F33DE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7.</w:t>
            </w:r>
          </w:p>
          <w:p w14:paraId="3B35AED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1CDEB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MATEOC LAURA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5795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D4863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EDDD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2A10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754E679F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2A2EB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8.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0EEA8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NEGRĂU LENUȚA</w:t>
            </w:r>
          </w:p>
          <w:p w14:paraId="0650825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A51F3E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C6CFC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DC2C2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563B2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6FAB0585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A354C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9.</w:t>
            </w:r>
          </w:p>
          <w:p w14:paraId="430B97A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4A7FF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POP IONELA ADINA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DB76E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2CFF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17B9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E4A0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6C8C9282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FBFBF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10.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BC2C1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HAIDU LUMINIȚA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B1AB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CA59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953CC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A0669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</w:tbl>
    <w:p w14:paraId="67DD7564" w14:textId="77777777" w:rsidR="00E7671E" w:rsidRDefault="00E7671E">
      <w:pPr>
        <w:rPr>
          <w:rFonts w:ascii="Times New Roman" w:hAnsi="Times New Roman"/>
          <w:b/>
          <w:bCs/>
          <w:sz w:val="24"/>
          <w:szCs w:val="24"/>
          <w:lang w:val="ro-RO"/>
        </w:rPr>
      </w:pPr>
    </w:p>
    <w:p w14:paraId="35ED7A62" w14:textId="77777777" w:rsidR="00E7671E" w:rsidRDefault="00000000">
      <w:pPr>
        <w:jc w:val="center"/>
      </w:pPr>
      <w:r>
        <w:rPr>
          <w:rFonts w:ascii="Times New Roman" w:hAnsi="Times New Roman"/>
          <w:b/>
          <w:bCs/>
          <w:sz w:val="28"/>
          <w:szCs w:val="28"/>
        </w:rPr>
        <w:t>TABEL PREZEN</w:t>
      </w:r>
      <w:r>
        <w:rPr>
          <w:rFonts w:ascii="Times New Roman" w:hAnsi="Times New Roman"/>
          <w:b/>
          <w:bCs/>
          <w:sz w:val="28"/>
          <w:szCs w:val="28"/>
          <w:lang w:val="ro-RO"/>
        </w:rPr>
        <w:t>ȚĂ PERSONAL DIDACTIC</w:t>
      </w:r>
    </w:p>
    <w:p w14:paraId="727CE182" w14:textId="77777777" w:rsidR="00E7671E" w:rsidRDefault="00000000">
      <w:pPr>
        <w:jc w:val="center"/>
        <w:rPr>
          <w:rFonts w:ascii="Times New Roman" w:hAnsi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/>
          <w:b/>
          <w:bCs/>
          <w:sz w:val="28"/>
          <w:szCs w:val="28"/>
          <w:lang w:val="ro-RO"/>
        </w:rPr>
        <w:t>GRĂDINIȚA CU PROGRAM NORMAL NR. 2 CĂLACEA</w:t>
      </w:r>
    </w:p>
    <w:p w14:paraId="3BE4253F" w14:textId="77777777" w:rsidR="00E7671E" w:rsidRDefault="00000000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>Data : .......................................</w:t>
      </w:r>
    </w:p>
    <w:tbl>
      <w:tblPr>
        <w:tblW w:w="129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"/>
        <w:gridCol w:w="3633"/>
        <w:gridCol w:w="2153"/>
        <w:gridCol w:w="2167"/>
        <w:gridCol w:w="2147"/>
        <w:gridCol w:w="2167"/>
      </w:tblGrid>
      <w:tr w:rsidR="00E7671E" w14:paraId="717A9444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5C6D1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Nr. crt.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90D1A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 Nume și prenume cadru didacric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587BBC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Ora intrării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F943E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Semnătura 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6EA29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Ora ieșirii</w:t>
            </w: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C2065B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Semnatura </w:t>
            </w:r>
          </w:p>
        </w:tc>
      </w:tr>
      <w:tr w:rsidR="00E7671E" w14:paraId="403F2D7F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6F249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99E7A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ȚĂRĂU ANA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1A4DC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E4D0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E2631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BEA0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33F73893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13821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2.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31F68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FENEȘI ADRIANA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8B55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0CAC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012EE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2F7B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3D28F398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21F3E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3. 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55E12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MLADIN PAULA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6BC7D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A137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90F5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EAABD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1E559692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5ED60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4. 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06FF0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POP IONELA ADINA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331E3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DBA4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0873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03D2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4D24776E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E1D61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5.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9FC61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LOBONȚ DANIELA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3C0D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A13B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3D10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739E3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5C4049B0" w14:textId="77777777">
        <w:tblPrEx>
          <w:tblCellMar>
            <w:top w:w="0" w:type="dxa"/>
            <w:bottom w:w="0" w:type="dxa"/>
          </w:tblCellMar>
        </w:tblPrEx>
        <w:tc>
          <w:tcPr>
            <w:tcW w:w="6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6991F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6.</w:t>
            </w:r>
          </w:p>
        </w:tc>
        <w:tc>
          <w:tcPr>
            <w:tcW w:w="3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D02CC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HAIDU LUMINIȚA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0F8FE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CFA8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49145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5D7B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</w:tbl>
    <w:p w14:paraId="2957BB1B" w14:textId="77777777" w:rsidR="00E7671E" w:rsidRDefault="00E7671E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</w:p>
    <w:p w14:paraId="25B1D04E" w14:textId="77777777" w:rsidR="00E7671E" w:rsidRDefault="00E7671E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90FD7B" w14:textId="77777777" w:rsidR="00E7671E" w:rsidRDefault="00000000">
      <w:pPr>
        <w:jc w:val="center"/>
      </w:pPr>
      <w:r>
        <w:rPr>
          <w:rFonts w:ascii="Times New Roman" w:hAnsi="Times New Roman"/>
          <w:b/>
          <w:bCs/>
          <w:sz w:val="28"/>
          <w:szCs w:val="28"/>
        </w:rPr>
        <w:t>TABEL PREZEN</w:t>
      </w:r>
      <w:r>
        <w:rPr>
          <w:rFonts w:ascii="Times New Roman" w:hAnsi="Times New Roman"/>
          <w:b/>
          <w:bCs/>
          <w:sz w:val="28"/>
          <w:szCs w:val="28"/>
          <w:lang w:val="ro-RO"/>
        </w:rPr>
        <w:t>ȚĂ PERSONAL DIDACTIC</w:t>
      </w:r>
    </w:p>
    <w:p w14:paraId="2259138E" w14:textId="77777777" w:rsidR="00E7671E" w:rsidRDefault="00000000">
      <w:pPr>
        <w:jc w:val="center"/>
        <w:rPr>
          <w:rFonts w:ascii="Times New Roman" w:hAnsi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/>
          <w:b/>
          <w:bCs/>
          <w:sz w:val="28"/>
          <w:szCs w:val="28"/>
          <w:lang w:val="ro-RO"/>
        </w:rPr>
        <w:t>GRĂDINIȚA CU PROGRAM NORMAL NR. 4 UCURIȘ</w:t>
      </w:r>
    </w:p>
    <w:p w14:paraId="4E4FE715" w14:textId="77777777" w:rsidR="00E7671E" w:rsidRDefault="00000000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>Data : .......................................</w:t>
      </w:r>
    </w:p>
    <w:tbl>
      <w:tblPr>
        <w:tblW w:w="129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"/>
        <w:gridCol w:w="3617"/>
        <w:gridCol w:w="2153"/>
        <w:gridCol w:w="2175"/>
        <w:gridCol w:w="2142"/>
        <w:gridCol w:w="2175"/>
      </w:tblGrid>
      <w:tr w:rsidR="00E7671E" w14:paraId="2A5AEA91" w14:textId="77777777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0E8D1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  <w:t>Nr. crt.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D0921D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  <w:t xml:space="preserve"> Nume și prenume cadru didacric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22380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  <w:t>Ora intrării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8AB7C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  <w:t xml:space="preserve">Semnătura 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F7808D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  <w:t>Ora ieșirii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B6629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  <w:t xml:space="preserve">Semnatura </w:t>
            </w:r>
          </w:p>
        </w:tc>
      </w:tr>
      <w:tr w:rsidR="00E7671E" w14:paraId="785555D4" w14:textId="77777777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594F0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1.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FBA58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ANTON LUCICA</w:t>
            </w:r>
          </w:p>
          <w:p w14:paraId="3AEC7EE3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C97C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80B9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2105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0B0F43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04A5B127" w14:textId="77777777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CA93B5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2.</w:t>
            </w:r>
          </w:p>
          <w:p w14:paraId="029183F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03BED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POP IONELA ADINA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7B87D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D3F2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D317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F315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17C72A76" w14:textId="77777777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9DC04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3.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A74CA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HAIDU LUMINIȚA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F30C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F9332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EA88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401D5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</w:tbl>
    <w:p w14:paraId="4EB4C1CA" w14:textId="77777777" w:rsidR="00E7671E" w:rsidRDefault="00E7671E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</w:p>
    <w:p w14:paraId="077B42D2" w14:textId="77777777" w:rsidR="00E7671E" w:rsidRDefault="00000000">
      <w:pPr>
        <w:jc w:val="center"/>
      </w:pPr>
      <w:r>
        <w:rPr>
          <w:rFonts w:ascii="Times New Roman" w:hAnsi="Times New Roman"/>
          <w:b/>
          <w:bCs/>
          <w:sz w:val="28"/>
          <w:szCs w:val="28"/>
        </w:rPr>
        <w:t>TABEL PREZEN</w:t>
      </w:r>
      <w:r>
        <w:rPr>
          <w:rFonts w:ascii="Times New Roman" w:hAnsi="Times New Roman"/>
          <w:b/>
          <w:bCs/>
          <w:sz w:val="28"/>
          <w:szCs w:val="28"/>
          <w:lang w:val="ro-RO"/>
        </w:rPr>
        <w:t>ȚĂ PERSONAL DIDACTIC</w:t>
      </w:r>
    </w:p>
    <w:p w14:paraId="1EBF1D00" w14:textId="77777777" w:rsidR="00E7671E" w:rsidRDefault="00000000">
      <w:pPr>
        <w:jc w:val="center"/>
        <w:rPr>
          <w:rFonts w:ascii="Times New Roman" w:hAnsi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/>
          <w:b/>
          <w:bCs/>
          <w:sz w:val="28"/>
          <w:szCs w:val="28"/>
          <w:lang w:val="ro-RO"/>
        </w:rPr>
        <w:t>ȘCOALA PRIMARĂ NR. 1 HODIȘEL</w:t>
      </w:r>
    </w:p>
    <w:p w14:paraId="24C85102" w14:textId="77777777" w:rsidR="00E7671E" w:rsidRDefault="00000000">
      <w:pPr>
        <w:jc w:val="center"/>
        <w:rPr>
          <w:rFonts w:ascii="Times New Roman" w:hAnsi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/>
          <w:b/>
          <w:bCs/>
          <w:sz w:val="24"/>
          <w:szCs w:val="24"/>
          <w:lang w:val="ro-RO"/>
        </w:rPr>
        <w:t>Data : .......................................</w:t>
      </w:r>
    </w:p>
    <w:tbl>
      <w:tblPr>
        <w:tblW w:w="129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8"/>
        <w:gridCol w:w="3617"/>
        <w:gridCol w:w="2153"/>
        <w:gridCol w:w="2175"/>
        <w:gridCol w:w="2142"/>
        <w:gridCol w:w="2175"/>
      </w:tblGrid>
      <w:tr w:rsidR="00E7671E" w14:paraId="46CDDE58" w14:textId="77777777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D8828F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  <w:t>Nr. crt.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570B5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  <w:t xml:space="preserve"> Nume și prenume cadru didacric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1918B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  <w:t>Ora intrării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94768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  <w:t xml:space="preserve">Semnătura </w:t>
            </w: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52651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  <w:t>Ora ieșirii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BBA7B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  <w:lang w:val="ro-RO"/>
              </w:rPr>
              <w:t xml:space="preserve">Semnatura </w:t>
            </w:r>
          </w:p>
        </w:tc>
      </w:tr>
      <w:tr w:rsidR="00E7671E" w14:paraId="32FA0A63" w14:textId="77777777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7B1C1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1.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B2683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MATEI SANDA</w:t>
            </w:r>
          </w:p>
          <w:p w14:paraId="17912A9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1A87E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DCFF4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A873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1E77A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721A76FC" w14:textId="77777777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D545A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2.</w:t>
            </w:r>
          </w:p>
          <w:p w14:paraId="2649D91D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AEDE5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BRÂNDA SIMONA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256B8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A949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29B5B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E9E44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6C8F495C" w14:textId="77777777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38B0B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3.</w:t>
            </w:r>
          </w:p>
          <w:p w14:paraId="2C0A1B9C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1F7D5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lastRenderedPageBreak/>
              <w:t>POP IONELA ADINA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D56C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71D8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4D34E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B3C91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14F65DE8" w14:textId="77777777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E4196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4.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6F85F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INDREI FLORINA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34F65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9AB5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ECD51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679CC8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2E0EE96D" w14:textId="77777777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D3811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5.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CB327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HAIDU LUMINIȚA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1A3E0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8B7D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2A44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50F76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  <w:tr w:rsidR="00E7671E" w14:paraId="0D66DD05" w14:textId="77777777">
        <w:tblPrEx>
          <w:tblCellMar>
            <w:top w:w="0" w:type="dxa"/>
            <w:bottom w:w="0" w:type="dxa"/>
          </w:tblCellMar>
        </w:tblPrEx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DBFFC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6.</w:t>
            </w:r>
          </w:p>
        </w:tc>
        <w:tc>
          <w:tcPr>
            <w:tcW w:w="3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AE1AA" w14:textId="77777777" w:rsidR="00E7671E" w:rsidRDefault="00000000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sz w:val="24"/>
                <w:szCs w:val="24"/>
                <w:lang w:val="ro-RO"/>
              </w:rPr>
              <w:t>ZIFCEAC FLORICA</w:t>
            </w:r>
          </w:p>
        </w:tc>
        <w:tc>
          <w:tcPr>
            <w:tcW w:w="2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01CA9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85A6F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22267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E873D" w14:textId="77777777" w:rsidR="00E7671E" w:rsidRDefault="00E7671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</w:tc>
      </w:tr>
    </w:tbl>
    <w:p w14:paraId="3E39C296" w14:textId="77777777" w:rsidR="00E7671E" w:rsidRDefault="00E7671E"/>
    <w:sectPr w:rsidR="00E7671E">
      <w:pgSz w:w="15840" w:h="12240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9813B" w14:textId="77777777" w:rsidR="00A676A8" w:rsidRDefault="00A676A8">
      <w:pPr>
        <w:spacing w:after="0" w:line="240" w:lineRule="auto"/>
      </w:pPr>
      <w:r>
        <w:separator/>
      </w:r>
    </w:p>
  </w:endnote>
  <w:endnote w:type="continuationSeparator" w:id="0">
    <w:p w14:paraId="73208F2B" w14:textId="77777777" w:rsidR="00A676A8" w:rsidRDefault="00A67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6799C" w14:textId="77777777" w:rsidR="00A676A8" w:rsidRDefault="00A676A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F4F8642" w14:textId="77777777" w:rsidR="00A676A8" w:rsidRDefault="00A676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7671E"/>
    <w:rsid w:val="009D2145"/>
    <w:rsid w:val="00A676A8"/>
    <w:rsid w:val="00BA7678"/>
    <w:rsid w:val="00E7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5FDB"/>
  <w15:docId w15:val="{3074E1B3-D8B7-48C7-889F-F75C3EC12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Times New Roman" w:hAnsi="Cambria"/>
      <w:color w:val="365F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Times New Roman" w:hAnsi="Cambria"/>
      <w:color w:val="365F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365F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365F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365F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mbria" w:eastAsia="Times New Roman" w:hAnsi="Cambria" w:cs="Times New Roman"/>
      <w:color w:val="365F91"/>
      <w:sz w:val="40"/>
      <w:szCs w:val="40"/>
    </w:rPr>
  </w:style>
  <w:style w:type="character" w:customStyle="1" w:styleId="Heading2Char">
    <w:name w:val="Heading 2 Char"/>
    <w:basedOn w:val="DefaultParagraphFont"/>
    <w:rPr>
      <w:rFonts w:ascii="Cambria" w:eastAsia="Times New Roman" w:hAnsi="Cambria" w:cs="Times New Roman"/>
      <w:color w:val="365F9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365F9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365F9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365F9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Times New Roman" w:hAnsi="Cambria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Cambria" w:eastAsia="Times New Roman" w:hAnsi="Cambria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 w:after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365F91"/>
    </w:rPr>
  </w:style>
  <w:style w:type="paragraph" w:styleId="IntenseQuote">
    <w:name w:val="Intense Quote"/>
    <w:basedOn w:val="Normal"/>
    <w:next w:val="Normal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IntenseQuoteChar">
    <w:name w:val="Intense Quote Char"/>
    <w:basedOn w:val="DefaultParagraphFont"/>
    <w:rPr>
      <w:i/>
      <w:iCs/>
      <w:color w:val="365F91"/>
    </w:rPr>
  </w:style>
  <w:style w:type="character" w:styleId="IntenseReference">
    <w:name w:val="Intense Reference"/>
    <w:basedOn w:val="DefaultParagraphFont"/>
    <w:rPr>
      <w:b/>
      <w:bCs/>
      <w:smallCaps/>
      <w:color w:val="365F9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ilies.ionela18@gmail.com</dc:creator>
  <dc:description/>
  <cp:lastModifiedBy>Madear Bogdan</cp:lastModifiedBy>
  <cp:revision>2</cp:revision>
  <dcterms:created xsi:type="dcterms:W3CDTF">2026-02-18T11:05:00Z</dcterms:created>
  <dcterms:modified xsi:type="dcterms:W3CDTF">2026-02-18T11:05:00Z</dcterms:modified>
</cp:coreProperties>
</file>