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024DD" w14:textId="77777777" w:rsidR="00D85B1F" w:rsidRDefault="00000000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27008" behindDoc="0" locked="0" layoutInCell="1" allowOverlap="1" wp14:anchorId="31B07D1B" wp14:editId="5ABC52EB">
                <wp:simplePos x="0" y="0"/>
                <wp:positionH relativeFrom="column">
                  <wp:posOffset>7058025</wp:posOffset>
                </wp:positionH>
                <wp:positionV relativeFrom="paragraph">
                  <wp:posOffset>-914400</wp:posOffset>
                </wp:positionV>
                <wp:extent cx="2047871" cy="7753353"/>
                <wp:effectExtent l="0" t="0" r="9529" b="19047"/>
                <wp:wrapNone/>
                <wp:docPr id="58663977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7871" cy="775335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2" cap="flat">
                          <a:solidFill>
                            <a:srgbClr val="4F81BD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B3CB304" w14:textId="77777777" w:rsidR="00D85B1F" w:rsidRDefault="00000000">
                            <w:pPr>
                              <w:jc w:val="center"/>
                              <w:rPr>
                                <w:b/>
                                <w:bCs/>
                                <w:lang w:val="ro-RO"/>
                              </w:rPr>
                            </w:pPr>
                            <w:r>
                              <w:rPr>
                                <w:b/>
                                <w:bCs/>
                                <w:lang w:val="ro-RO"/>
                              </w:rPr>
                              <w:t>CONSILIUL PROFESORAL</w:t>
                            </w:r>
                          </w:p>
                          <w:p w14:paraId="22AC68FC" w14:textId="77777777" w:rsidR="00D85B1F" w:rsidRDefault="00000000">
                            <w:pPr>
                              <w:spacing w:line="240" w:lineRule="auto"/>
                              <w:jc w:val="center"/>
                            </w:pP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  <w:lang w:val="ro-RO"/>
                              </w:rPr>
                              <w:t>CIOCLU</w:t>
                            </w:r>
                            <w:r>
                              <w:rPr>
                                <w:rFonts w:ascii="Cambria" w:hAnsi="Cambria" w:cs="Cambria"/>
                                <w:sz w:val="16"/>
                                <w:szCs w:val="16"/>
                                <w:lang w:val="ro-RO"/>
                              </w:rPr>
                              <w:t>Ț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  <w:lang w:val="ro-RO"/>
                              </w:rPr>
                              <w:t xml:space="preserve"> MIRELA</w:t>
                            </w:r>
                          </w:p>
                          <w:p w14:paraId="4B445ECB" w14:textId="77777777" w:rsidR="00D85B1F" w:rsidRDefault="00000000">
                            <w:pPr>
                              <w:spacing w:line="240" w:lineRule="auto"/>
                              <w:jc w:val="center"/>
                              <w:rPr>
                                <w:rFonts w:ascii="Garamond" w:hAnsi="Garamond"/>
                                <w:sz w:val="16"/>
                                <w:szCs w:val="16"/>
                                <w:lang w:val="ro-RO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  <w:lang w:val="ro-RO"/>
                              </w:rPr>
                              <w:t>PETRILA  RODICA-ELENA</w:t>
                            </w:r>
                          </w:p>
                          <w:p w14:paraId="18F56405" w14:textId="77777777" w:rsidR="00D85B1F" w:rsidRDefault="00000000">
                            <w:pPr>
                              <w:spacing w:line="240" w:lineRule="auto"/>
                              <w:jc w:val="center"/>
                              <w:rPr>
                                <w:rFonts w:ascii="Garamond" w:hAnsi="Garamond"/>
                                <w:sz w:val="16"/>
                                <w:szCs w:val="16"/>
                                <w:lang w:val="ro-RO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  <w:lang w:val="ro-RO"/>
                              </w:rPr>
                              <w:t>MISTOR IOAN-CLAUDIU</w:t>
                            </w:r>
                          </w:p>
                          <w:p w14:paraId="190AD83B" w14:textId="77777777" w:rsidR="00D85B1F" w:rsidRDefault="00000000">
                            <w:pPr>
                              <w:spacing w:line="240" w:lineRule="auto"/>
                              <w:jc w:val="center"/>
                              <w:rPr>
                                <w:rFonts w:ascii="Garamond" w:hAnsi="Garamond"/>
                                <w:sz w:val="16"/>
                                <w:szCs w:val="16"/>
                                <w:lang w:val="ro-RO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  <w:lang w:val="ro-RO"/>
                              </w:rPr>
                              <w:t>NYIKITA LEONORA</w:t>
                            </w:r>
                          </w:p>
                          <w:p w14:paraId="5015FCB1" w14:textId="77777777" w:rsidR="00D85B1F" w:rsidRDefault="00000000">
                            <w:pPr>
                              <w:spacing w:line="240" w:lineRule="auto"/>
                              <w:jc w:val="center"/>
                            </w:pP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  <w:lang w:val="ro-RO"/>
                              </w:rPr>
                              <w:t>BUIBA</w:t>
                            </w:r>
                            <w:r>
                              <w:rPr>
                                <w:rFonts w:ascii="Cambria" w:hAnsi="Cambria" w:cs="Cambria"/>
                                <w:sz w:val="16"/>
                                <w:szCs w:val="16"/>
                                <w:lang w:val="ro-RO"/>
                              </w:rPr>
                              <w:t>Ș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  <w:lang w:val="ro-RO"/>
                              </w:rPr>
                              <w:t xml:space="preserve"> TEODOR</w:t>
                            </w:r>
                          </w:p>
                          <w:p w14:paraId="768BE10C" w14:textId="77777777" w:rsidR="00D85B1F" w:rsidRDefault="00000000">
                            <w:pPr>
                              <w:spacing w:line="240" w:lineRule="auto"/>
                              <w:jc w:val="center"/>
                              <w:rPr>
                                <w:rFonts w:ascii="Garamond" w:hAnsi="Garamond"/>
                                <w:sz w:val="16"/>
                                <w:szCs w:val="16"/>
                                <w:lang w:val="ro-RO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  <w:lang w:val="ro-RO"/>
                              </w:rPr>
                              <w:t>ZOPOTA CĂLIN</w:t>
                            </w:r>
                          </w:p>
                          <w:p w14:paraId="6F4585E3" w14:textId="77777777" w:rsidR="00D85B1F" w:rsidRDefault="00000000">
                            <w:pPr>
                              <w:spacing w:line="240" w:lineRule="auto"/>
                              <w:jc w:val="center"/>
                            </w:pP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  <w:lang w:val="ro-RO"/>
                              </w:rPr>
                              <w:t>HUIE</w:t>
                            </w:r>
                            <w:r>
                              <w:rPr>
                                <w:rFonts w:ascii="Cambria" w:hAnsi="Cambria" w:cs="Cambria"/>
                                <w:sz w:val="16"/>
                                <w:szCs w:val="16"/>
                                <w:lang w:val="ro-RO"/>
                              </w:rPr>
                              <w:t>Ț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  <w:lang w:val="ro-RO"/>
                              </w:rPr>
                              <w:t xml:space="preserve"> MARCELA-RODICA</w:t>
                            </w:r>
                          </w:p>
                          <w:p w14:paraId="592E5178" w14:textId="77777777" w:rsidR="00D85B1F" w:rsidRDefault="00000000">
                            <w:pPr>
                              <w:spacing w:line="240" w:lineRule="auto"/>
                              <w:jc w:val="center"/>
                              <w:rPr>
                                <w:rFonts w:ascii="Garamond" w:hAnsi="Garamond"/>
                                <w:sz w:val="16"/>
                                <w:szCs w:val="16"/>
                                <w:lang w:val="ro-RO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  <w:lang w:val="ro-RO"/>
                              </w:rPr>
                              <w:t>FILIMON MARIANA-COSMINA</w:t>
                            </w:r>
                          </w:p>
                          <w:p w14:paraId="60F85A1C" w14:textId="77777777" w:rsidR="00D85B1F" w:rsidRDefault="00000000">
                            <w:pPr>
                              <w:spacing w:line="240" w:lineRule="auto"/>
                              <w:jc w:val="center"/>
                            </w:pP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  <w:lang w:val="ro-RO"/>
                              </w:rPr>
                              <w:t>CRE</w:t>
                            </w:r>
                            <w:r>
                              <w:rPr>
                                <w:rFonts w:ascii="Cambria" w:hAnsi="Cambria" w:cs="Cambria"/>
                                <w:sz w:val="16"/>
                                <w:szCs w:val="16"/>
                                <w:lang w:val="ro-RO"/>
                              </w:rPr>
                              <w:t>Ț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  <w:lang w:val="ro-RO"/>
                              </w:rPr>
                              <w:t xml:space="preserve"> MIHAELA</w:t>
                            </w:r>
                          </w:p>
                          <w:p w14:paraId="32A5C521" w14:textId="77777777" w:rsidR="00D85B1F" w:rsidRDefault="00000000">
                            <w:pPr>
                              <w:spacing w:line="240" w:lineRule="auto"/>
                              <w:jc w:val="center"/>
                              <w:rPr>
                                <w:rFonts w:ascii="Garamond" w:hAnsi="Garamond"/>
                                <w:sz w:val="16"/>
                                <w:szCs w:val="16"/>
                                <w:lang w:val="ro-RO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  <w:lang w:val="ro-RO"/>
                              </w:rPr>
                              <w:t>ZIFCEAC FLORICA</w:t>
                            </w:r>
                          </w:p>
                          <w:p w14:paraId="1C885E7A" w14:textId="77777777" w:rsidR="00D85B1F" w:rsidRDefault="00000000">
                            <w:pPr>
                              <w:spacing w:line="240" w:lineRule="auto"/>
                              <w:jc w:val="center"/>
                              <w:rPr>
                                <w:rFonts w:ascii="Garamond" w:hAnsi="Garamond"/>
                                <w:sz w:val="16"/>
                                <w:szCs w:val="16"/>
                                <w:lang w:val="ro-RO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  <w:lang w:val="ro-RO"/>
                              </w:rPr>
                              <w:t>POP IONELA ADINA</w:t>
                            </w:r>
                          </w:p>
                          <w:p w14:paraId="369D3FD8" w14:textId="77777777" w:rsidR="00D85B1F" w:rsidRDefault="00000000">
                            <w:pPr>
                              <w:spacing w:line="240" w:lineRule="auto"/>
                              <w:jc w:val="center"/>
                            </w:pP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  <w:lang w:val="ro-RO"/>
                              </w:rPr>
                              <w:t>BIRI</w:t>
                            </w:r>
                            <w:r>
                              <w:rPr>
                                <w:rFonts w:ascii="Cambria" w:hAnsi="Cambria" w:cs="Cambria"/>
                                <w:sz w:val="16"/>
                                <w:szCs w:val="16"/>
                                <w:lang w:val="ro-RO"/>
                              </w:rPr>
                              <w:t>Ș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  <w:lang w:val="ro-RO"/>
                              </w:rPr>
                              <w:t xml:space="preserve"> ANDREEA</w:t>
                            </w:r>
                          </w:p>
                          <w:p w14:paraId="49A70CEC" w14:textId="77777777" w:rsidR="00D85B1F" w:rsidRDefault="00000000">
                            <w:pPr>
                              <w:spacing w:line="240" w:lineRule="auto"/>
                              <w:jc w:val="center"/>
                              <w:rPr>
                                <w:rFonts w:ascii="Garamond" w:hAnsi="Garamond"/>
                                <w:sz w:val="16"/>
                                <w:szCs w:val="16"/>
                                <w:lang w:val="ro-RO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  <w:lang w:val="ro-RO"/>
                              </w:rPr>
                              <w:t>RUGEA IRINA</w:t>
                            </w:r>
                          </w:p>
                          <w:p w14:paraId="28A79034" w14:textId="77777777" w:rsidR="00D85B1F" w:rsidRDefault="00000000">
                            <w:pPr>
                              <w:spacing w:line="240" w:lineRule="auto"/>
                              <w:jc w:val="center"/>
                              <w:rPr>
                                <w:rFonts w:ascii="Garamond" w:hAnsi="Garamond"/>
                                <w:sz w:val="16"/>
                                <w:szCs w:val="16"/>
                                <w:lang w:val="ro-RO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  <w:lang w:val="ro-RO"/>
                              </w:rPr>
                              <w:t>INDREI FLORINA</w:t>
                            </w:r>
                          </w:p>
                          <w:p w14:paraId="3F53E5E5" w14:textId="77777777" w:rsidR="00D85B1F" w:rsidRDefault="00000000">
                            <w:pPr>
                              <w:spacing w:line="240" w:lineRule="auto"/>
                              <w:jc w:val="center"/>
                              <w:rPr>
                                <w:rFonts w:ascii="Garamond" w:hAnsi="Garamond"/>
                                <w:sz w:val="16"/>
                                <w:szCs w:val="16"/>
                                <w:lang w:val="ro-RO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  <w:lang w:val="ro-RO"/>
                              </w:rPr>
                              <w:t>ANTON LUCICA</w:t>
                            </w:r>
                          </w:p>
                          <w:p w14:paraId="10A75537" w14:textId="77777777" w:rsidR="00D85B1F" w:rsidRDefault="00000000">
                            <w:pPr>
                              <w:spacing w:line="240" w:lineRule="auto"/>
                              <w:jc w:val="center"/>
                              <w:rPr>
                                <w:rFonts w:ascii="Garamond" w:hAnsi="Garamond"/>
                                <w:sz w:val="16"/>
                                <w:szCs w:val="16"/>
                                <w:lang w:val="ro-RO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  <w:lang w:val="ro-RO"/>
                              </w:rPr>
                              <w:t>GOGA GEORGIANA</w:t>
                            </w:r>
                          </w:p>
                          <w:p w14:paraId="7E7CDC58" w14:textId="77777777" w:rsidR="00D85B1F" w:rsidRDefault="00000000">
                            <w:pPr>
                              <w:spacing w:line="240" w:lineRule="auto"/>
                              <w:jc w:val="center"/>
                            </w:pP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  <w:lang w:val="ro-RO"/>
                              </w:rPr>
                              <w:t>HAIDU LUMINI</w:t>
                            </w:r>
                            <w:r>
                              <w:rPr>
                                <w:rFonts w:ascii="Cambria" w:hAnsi="Cambria" w:cs="Cambria"/>
                                <w:sz w:val="16"/>
                                <w:szCs w:val="16"/>
                                <w:lang w:val="ro-RO"/>
                              </w:rPr>
                              <w:t>Ț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  <w:lang w:val="ro-RO"/>
                              </w:rPr>
                              <w:t>A</w:t>
                            </w:r>
                          </w:p>
                          <w:p w14:paraId="171E131C" w14:textId="77777777" w:rsidR="00D85B1F" w:rsidRDefault="00000000">
                            <w:pPr>
                              <w:spacing w:line="240" w:lineRule="auto"/>
                              <w:jc w:val="center"/>
                              <w:rPr>
                                <w:rFonts w:ascii="Garamond" w:hAnsi="Garamond"/>
                                <w:sz w:val="16"/>
                                <w:szCs w:val="16"/>
                                <w:lang w:val="ro-RO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  <w:lang w:val="ro-RO"/>
                              </w:rPr>
                              <w:t>MATEI SANDA</w:t>
                            </w:r>
                          </w:p>
                          <w:p w14:paraId="77CFC574" w14:textId="77777777" w:rsidR="00D85B1F" w:rsidRDefault="00000000">
                            <w:pPr>
                              <w:spacing w:line="240" w:lineRule="auto"/>
                              <w:jc w:val="center"/>
                              <w:rPr>
                                <w:rFonts w:ascii="Garamond" w:hAnsi="Garamond"/>
                                <w:sz w:val="16"/>
                                <w:szCs w:val="16"/>
                                <w:lang w:val="ro-RO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  <w:lang w:val="ro-RO"/>
                              </w:rPr>
                              <w:t>BRÂNDA SIMONA</w:t>
                            </w:r>
                          </w:p>
                          <w:p w14:paraId="78D6DA64" w14:textId="77777777" w:rsidR="00D85B1F" w:rsidRDefault="00000000">
                            <w:pPr>
                              <w:spacing w:line="240" w:lineRule="auto"/>
                              <w:jc w:val="center"/>
                            </w:pPr>
                            <w:r>
                              <w:rPr>
                                <w:rFonts w:ascii="Cambria" w:hAnsi="Cambria" w:cs="Cambria"/>
                                <w:sz w:val="16"/>
                                <w:szCs w:val="16"/>
                                <w:lang w:val="ro-RO"/>
                              </w:rPr>
                              <w:t>Ț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  <w:lang w:val="ro-RO"/>
                              </w:rPr>
                              <w:t>ĂRĂU ANA</w:t>
                            </w:r>
                          </w:p>
                          <w:p w14:paraId="658513DB" w14:textId="77777777" w:rsidR="00D85B1F" w:rsidRDefault="00000000">
                            <w:pPr>
                              <w:spacing w:line="240" w:lineRule="auto"/>
                              <w:jc w:val="center"/>
                              <w:rPr>
                                <w:rFonts w:ascii="Garamond" w:hAnsi="Garamond"/>
                                <w:sz w:val="16"/>
                                <w:szCs w:val="16"/>
                                <w:lang w:val="ro-RO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  <w:lang w:val="ro-RO"/>
                              </w:rPr>
                              <w:t>MATEOC LAURA</w:t>
                            </w:r>
                          </w:p>
                          <w:p w14:paraId="3D579732" w14:textId="77777777" w:rsidR="00D85B1F" w:rsidRDefault="00000000">
                            <w:pPr>
                              <w:spacing w:line="240" w:lineRule="auto"/>
                              <w:jc w:val="center"/>
                              <w:rPr>
                                <w:rFonts w:ascii="Garamond" w:hAnsi="Garamond"/>
                                <w:sz w:val="16"/>
                                <w:szCs w:val="16"/>
                                <w:lang w:val="ro-RO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  <w:lang w:val="ro-RO"/>
                              </w:rPr>
                              <w:t>ILE CRISTINA</w:t>
                            </w:r>
                          </w:p>
                          <w:p w14:paraId="64501C73" w14:textId="77777777" w:rsidR="00D85B1F" w:rsidRDefault="00000000">
                            <w:pPr>
                              <w:spacing w:line="240" w:lineRule="auto"/>
                              <w:jc w:val="center"/>
                              <w:rPr>
                                <w:rFonts w:ascii="Garamond" w:hAnsi="Garamond"/>
                                <w:sz w:val="16"/>
                                <w:szCs w:val="16"/>
                                <w:lang w:val="ro-RO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  <w:lang w:val="ro-RO"/>
                              </w:rPr>
                              <w:t>ILE MARIUS</w:t>
                            </w:r>
                          </w:p>
                          <w:p w14:paraId="706045F6" w14:textId="77777777" w:rsidR="00D85B1F" w:rsidRDefault="00000000">
                            <w:pPr>
                              <w:spacing w:line="240" w:lineRule="auto"/>
                              <w:jc w:val="center"/>
                            </w:pP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  <w:lang w:val="ro-RO"/>
                              </w:rPr>
                              <w:t>MATEOC IONU</w:t>
                            </w:r>
                            <w:r>
                              <w:rPr>
                                <w:rFonts w:ascii="Cambria" w:hAnsi="Cambria" w:cs="Cambria"/>
                                <w:sz w:val="16"/>
                                <w:szCs w:val="16"/>
                                <w:lang w:val="ro-RO"/>
                              </w:rPr>
                              <w:t>Ț</w:t>
                            </w:r>
                          </w:p>
                          <w:p w14:paraId="3868D492" w14:textId="77777777" w:rsidR="00D85B1F" w:rsidRDefault="00000000">
                            <w:pPr>
                              <w:spacing w:line="240" w:lineRule="auto"/>
                              <w:jc w:val="center"/>
                              <w:rPr>
                                <w:rFonts w:ascii="Garamond" w:hAnsi="Garamond"/>
                                <w:sz w:val="16"/>
                                <w:szCs w:val="16"/>
                                <w:lang w:val="ro-RO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  <w:lang w:val="ro-RO"/>
                              </w:rPr>
                              <w:t>MAGA DENISA</w:t>
                            </w:r>
                          </w:p>
                          <w:p w14:paraId="28AFB597" w14:textId="77777777" w:rsidR="00D85B1F" w:rsidRDefault="00000000">
                            <w:pPr>
                              <w:spacing w:line="240" w:lineRule="auto"/>
                              <w:jc w:val="center"/>
                              <w:rPr>
                                <w:rFonts w:ascii="Garamond" w:hAnsi="Garamond"/>
                                <w:sz w:val="16"/>
                                <w:szCs w:val="16"/>
                                <w:lang w:val="ro-RO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  <w:lang w:val="ro-RO"/>
                              </w:rPr>
                              <w:t>BACHESZ TEODORA-FLORINA</w:t>
                            </w:r>
                          </w:p>
                          <w:p w14:paraId="77D61F72" w14:textId="77777777" w:rsidR="00D85B1F" w:rsidRDefault="00000000">
                            <w:pPr>
                              <w:spacing w:line="240" w:lineRule="auto"/>
                              <w:jc w:val="center"/>
                            </w:pP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  <w:lang w:val="ro-RO"/>
                              </w:rPr>
                              <w:t>LEUCU</w:t>
                            </w:r>
                            <w:r>
                              <w:rPr>
                                <w:rFonts w:ascii="Cambria" w:hAnsi="Cambria" w:cs="Cambria"/>
                                <w:sz w:val="16"/>
                                <w:szCs w:val="16"/>
                                <w:lang w:val="ro-RO"/>
                              </w:rPr>
                              <w:t>Ț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  <w:lang w:val="ro-RO"/>
                              </w:rPr>
                              <w:t>A MARIA-ANGELA</w:t>
                            </w:r>
                          </w:p>
                          <w:p w14:paraId="6C813E17" w14:textId="77777777" w:rsidR="00D85B1F" w:rsidRDefault="00000000">
                            <w:pPr>
                              <w:spacing w:line="240" w:lineRule="auto"/>
                              <w:jc w:val="center"/>
                            </w:pP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  <w:lang w:val="ro-RO"/>
                              </w:rPr>
                              <w:t>LOBON</w:t>
                            </w:r>
                            <w:r>
                              <w:rPr>
                                <w:rFonts w:ascii="Cambria" w:hAnsi="Cambria"/>
                                <w:sz w:val="16"/>
                                <w:szCs w:val="16"/>
                                <w:lang w:val="ro-RO"/>
                              </w:rPr>
                              <w:t>Ț DANIELA</w:t>
                            </w:r>
                          </w:p>
                          <w:p w14:paraId="3537E4ED" w14:textId="77777777" w:rsidR="00D85B1F" w:rsidRDefault="00000000">
                            <w:pPr>
                              <w:spacing w:line="240" w:lineRule="auto"/>
                              <w:jc w:val="center"/>
                            </w:pP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  <w:lang w:val="ro-RO"/>
                              </w:rPr>
                              <w:t>NEGRĂU LENU</w:t>
                            </w:r>
                            <w:r>
                              <w:rPr>
                                <w:rFonts w:ascii="Cambria" w:hAnsi="Cambria" w:cs="Cambria"/>
                                <w:sz w:val="16"/>
                                <w:szCs w:val="16"/>
                                <w:lang w:val="ro-RO"/>
                              </w:rPr>
                              <w:t>Ț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  <w:lang w:val="ro-RO"/>
                              </w:rPr>
                              <w:t xml:space="preserve">A </w:t>
                            </w:r>
                          </w:p>
                          <w:p w14:paraId="3C563994" w14:textId="77777777" w:rsidR="00D85B1F" w:rsidRDefault="00000000">
                            <w:pPr>
                              <w:spacing w:line="240" w:lineRule="auto"/>
                              <w:jc w:val="center"/>
                            </w:pP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  <w:lang w:val="ro-RO"/>
                              </w:rPr>
                              <w:t>FENE</w:t>
                            </w:r>
                            <w:r>
                              <w:rPr>
                                <w:rFonts w:ascii="Cambria" w:hAnsi="Cambria" w:cs="Cambria"/>
                                <w:sz w:val="16"/>
                                <w:szCs w:val="16"/>
                                <w:lang w:val="ro-RO"/>
                              </w:rPr>
                              <w:t>Ș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  <w:lang w:val="ro-RO"/>
                              </w:rPr>
                              <w:t>I ADRIANA</w:t>
                            </w:r>
                          </w:p>
                          <w:p w14:paraId="52EBC8AB" w14:textId="77777777" w:rsidR="00D85B1F" w:rsidRDefault="00000000">
                            <w:pPr>
                              <w:spacing w:line="240" w:lineRule="auto"/>
                              <w:jc w:val="center"/>
                              <w:rPr>
                                <w:rFonts w:ascii="Garamond" w:hAnsi="Garamond"/>
                                <w:sz w:val="16"/>
                                <w:szCs w:val="16"/>
                                <w:lang w:val="ro-RO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  <w:lang w:val="ro-RO"/>
                              </w:rPr>
                              <w:t>MLADIN PAULA</w:t>
                            </w:r>
                          </w:p>
                          <w:p w14:paraId="3A7E2329" w14:textId="77777777" w:rsidR="00D85B1F" w:rsidRDefault="00D85B1F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ro-RO"/>
                              </w:rPr>
                            </w:pPr>
                          </w:p>
                          <w:p w14:paraId="1417A9F9" w14:textId="77777777" w:rsidR="00D85B1F" w:rsidRDefault="00D85B1F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ro-RO"/>
                              </w:rPr>
                            </w:pPr>
                          </w:p>
                          <w:p w14:paraId="6AE07345" w14:textId="77777777" w:rsidR="00D85B1F" w:rsidRDefault="00D85B1F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ro-RO"/>
                              </w:rPr>
                            </w:pPr>
                          </w:p>
                          <w:p w14:paraId="3FB318A6" w14:textId="77777777" w:rsidR="00D85B1F" w:rsidRDefault="00D85B1F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ro-RO"/>
                              </w:rPr>
                            </w:pPr>
                          </w:p>
                          <w:p w14:paraId="54C57870" w14:textId="77777777" w:rsidR="00D85B1F" w:rsidRDefault="00D85B1F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ro-RO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ctr" anchorCtr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B07D1B" id="Rectangle 3" o:spid="_x0000_s1026" style="position:absolute;left:0;text-align:left;margin-left:555.75pt;margin-top:-1in;width:161.25pt;height:610.5pt;z-index:25162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" strokecolor="#4f81bd" strokeweight=".70561mm">
                <v:textbox>
                  <w:txbxContent>
                    <w:p w14:paraId="3B3CB304" w14:textId="77777777" w:rsidR="00D85B1F" w:rsidRDefault="00000000">
                      <w:pPr>
                        <w:jc w:val="center"/>
                        <w:rPr>
                          <w:b/>
                          <w:bCs/>
                          <w:lang w:val="ro-RO"/>
                        </w:rPr>
                      </w:pPr>
                      <w:r>
                        <w:rPr>
                          <w:b/>
                          <w:bCs/>
                          <w:lang w:val="ro-RO"/>
                        </w:rPr>
                        <w:t>CONSILIUL PROFESORAL</w:t>
                      </w:r>
                    </w:p>
                    <w:p w14:paraId="22AC68FC" w14:textId="77777777" w:rsidR="00D85B1F" w:rsidRDefault="00000000">
                      <w:pPr>
                        <w:spacing w:line="240" w:lineRule="auto"/>
                        <w:jc w:val="center"/>
                      </w:pPr>
                      <w:r>
                        <w:rPr>
                          <w:rFonts w:ascii="Garamond" w:hAnsi="Garamond"/>
                          <w:sz w:val="16"/>
                          <w:szCs w:val="16"/>
                          <w:lang w:val="ro-RO"/>
                        </w:rPr>
                        <w:t>CIOCLU</w:t>
                      </w:r>
                      <w:r>
                        <w:rPr>
                          <w:rFonts w:ascii="Cambria" w:hAnsi="Cambria" w:cs="Cambria"/>
                          <w:sz w:val="16"/>
                          <w:szCs w:val="16"/>
                          <w:lang w:val="ro-RO"/>
                        </w:rPr>
                        <w:t>Ț</w:t>
                      </w:r>
                      <w:r>
                        <w:rPr>
                          <w:rFonts w:ascii="Garamond" w:hAnsi="Garamond"/>
                          <w:sz w:val="16"/>
                          <w:szCs w:val="16"/>
                          <w:lang w:val="ro-RO"/>
                        </w:rPr>
                        <w:t xml:space="preserve"> MIRELA</w:t>
                      </w:r>
                    </w:p>
                    <w:p w14:paraId="4B445ECB" w14:textId="77777777" w:rsidR="00D85B1F" w:rsidRDefault="00000000">
                      <w:pPr>
                        <w:spacing w:line="240" w:lineRule="auto"/>
                        <w:jc w:val="center"/>
                        <w:rPr>
                          <w:rFonts w:ascii="Garamond" w:hAnsi="Garamond"/>
                          <w:sz w:val="16"/>
                          <w:szCs w:val="16"/>
                          <w:lang w:val="ro-RO"/>
                        </w:rPr>
                      </w:pPr>
                      <w:r>
                        <w:rPr>
                          <w:rFonts w:ascii="Garamond" w:hAnsi="Garamond"/>
                          <w:sz w:val="16"/>
                          <w:szCs w:val="16"/>
                          <w:lang w:val="ro-RO"/>
                        </w:rPr>
                        <w:t>PETRILA  RODICA-ELENA</w:t>
                      </w:r>
                    </w:p>
                    <w:p w14:paraId="18F56405" w14:textId="77777777" w:rsidR="00D85B1F" w:rsidRDefault="00000000">
                      <w:pPr>
                        <w:spacing w:line="240" w:lineRule="auto"/>
                        <w:jc w:val="center"/>
                        <w:rPr>
                          <w:rFonts w:ascii="Garamond" w:hAnsi="Garamond"/>
                          <w:sz w:val="16"/>
                          <w:szCs w:val="16"/>
                          <w:lang w:val="ro-RO"/>
                        </w:rPr>
                      </w:pPr>
                      <w:r>
                        <w:rPr>
                          <w:rFonts w:ascii="Garamond" w:hAnsi="Garamond"/>
                          <w:sz w:val="16"/>
                          <w:szCs w:val="16"/>
                          <w:lang w:val="ro-RO"/>
                        </w:rPr>
                        <w:t>MISTOR IOAN-CLAUDIU</w:t>
                      </w:r>
                    </w:p>
                    <w:p w14:paraId="190AD83B" w14:textId="77777777" w:rsidR="00D85B1F" w:rsidRDefault="00000000">
                      <w:pPr>
                        <w:spacing w:line="240" w:lineRule="auto"/>
                        <w:jc w:val="center"/>
                        <w:rPr>
                          <w:rFonts w:ascii="Garamond" w:hAnsi="Garamond"/>
                          <w:sz w:val="16"/>
                          <w:szCs w:val="16"/>
                          <w:lang w:val="ro-RO"/>
                        </w:rPr>
                      </w:pPr>
                      <w:r>
                        <w:rPr>
                          <w:rFonts w:ascii="Garamond" w:hAnsi="Garamond"/>
                          <w:sz w:val="16"/>
                          <w:szCs w:val="16"/>
                          <w:lang w:val="ro-RO"/>
                        </w:rPr>
                        <w:t>NYIKITA LEONORA</w:t>
                      </w:r>
                    </w:p>
                    <w:p w14:paraId="5015FCB1" w14:textId="77777777" w:rsidR="00D85B1F" w:rsidRDefault="00000000">
                      <w:pPr>
                        <w:spacing w:line="240" w:lineRule="auto"/>
                        <w:jc w:val="center"/>
                      </w:pPr>
                      <w:r>
                        <w:rPr>
                          <w:rFonts w:ascii="Garamond" w:hAnsi="Garamond"/>
                          <w:sz w:val="16"/>
                          <w:szCs w:val="16"/>
                          <w:lang w:val="ro-RO"/>
                        </w:rPr>
                        <w:t>BUIBA</w:t>
                      </w:r>
                      <w:r>
                        <w:rPr>
                          <w:rFonts w:ascii="Cambria" w:hAnsi="Cambria" w:cs="Cambria"/>
                          <w:sz w:val="16"/>
                          <w:szCs w:val="16"/>
                          <w:lang w:val="ro-RO"/>
                        </w:rPr>
                        <w:t>Ș</w:t>
                      </w:r>
                      <w:r>
                        <w:rPr>
                          <w:rFonts w:ascii="Garamond" w:hAnsi="Garamond"/>
                          <w:sz w:val="16"/>
                          <w:szCs w:val="16"/>
                          <w:lang w:val="ro-RO"/>
                        </w:rPr>
                        <w:t xml:space="preserve"> TEODOR</w:t>
                      </w:r>
                    </w:p>
                    <w:p w14:paraId="768BE10C" w14:textId="77777777" w:rsidR="00D85B1F" w:rsidRDefault="00000000">
                      <w:pPr>
                        <w:spacing w:line="240" w:lineRule="auto"/>
                        <w:jc w:val="center"/>
                        <w:rPr>
                          <w:rFonts w:ascii="Garamond" w:hAnsi="Garamond"/>
                          <w:sz w:val="16"/>
                          <w:szCs w:val="16"/>
                          <w:lang w:val="ro-RO"/>
                        </w:rPr>
                      </w:pPr>
                      <w:r>
                        <w:rPr>
                          <w:rFonts w:ascii="Garamond" w:hAnsi="Garamond"/>
                          <w:sz w:val="16"/>
                          <w:szCs w:val="16"/>
                          <w:lang w:val="ro-RO"/>
                        </w:rPr>
                        <w:t>ZOPOTA CĂLIN</w:t>
                      </w:r>
                    </w:p>
                    <w:p w14:paraId="6F4585E3" w14:textId="77777777" w:rsidR="00D85B1F" w:rsidRDefault="00000000">
                      <w:pPr>
                        <w:spacing w:line="240" w:lineRule="auto"/>
                        <w:jc w:val="center"/>
                      </w:pPr>
                      <w:r>
                        <w:rPr>
                          <w:rFonts w:ascii="Garamond" w:hAnsi="Garamond"/>
                          <w:sz w:val="16"/>
                          <w:szCs w:val="16"/>
                          <w:lang w:val="ro-RO"/>
                        </w:rPr>
                        <w:t>HUIE</w:t>
                      </w:r>
                      <w:r>
                        <w:rPr>
                          <w:rFonts w:ascii="Cambria" w:hAnsi="Cambria" w:cs="Cambria"/>
                          <w:sz w:val="16"/>
                          <w:szCs w:val="16"/>
                          <w:lang w:val="ro-RO"/>
                        </w:rPr>
                        <w:t>Ț</w:t>
                      </w:r>
                      <w:r>
                        <w:rPr>
                          <w:rFonts w:ascii="Garamond" w:hAnsi="Garamond"/>
                          <w:sz w:val="16"/>
                          <w:szCs w:val="16"/>
                          <w:lang w:val="ro-RO"/>
                        </w:rPr>
                        <w:t xml:space="preserve"> MARCELA-RODICA</w:t>
                      </w:r>
                    </w:p>
                    <w:p w14:paraId="592E5178" w14:textId="77777777" w:rsidR="00D85B1F" w:rsidRDefault="00000000">
                      <w:pPr>
                        <w:spacing w:line="240" w:lineRule="auto"/>
                        <w:jc w:val="center"/>
                        <w:rPr>
                          <w:rFonts w:ascii="Garamond" w:hAnsi="Garamond"/>
                          <w:sz w:val="16"/>
                          <w:szCs w:val="16"/>
                          <w:lang w:val="ro-RO"/>
                        </w:rPr>
                      </w:pPr>
                      <w:r>
                        <w:rPr>
                          <w:rFonts w:ascii="Garamond" w:hAnsi="Garamond"/>
                          <w:sz w:val="16"/>
                          <w:szCs w:val="16"/>
                          <w:lang w:val="ro-RO"/>
                        </w:rPr>
                        <w:t>FILIMON MARIANA-COSMINA</w:t>
                      </w:r>
                    </w:p>
                    <w:p w14:paraId="60F85A1C" w14:textId="77777777" w:rsidR="00D85B1F" w:rsidRDefault="00000000">
                      <w:pPr>
                        <w:spacing w:line="240" w:lineRule="auto"/>
                        <w:jc w:val="center"/>
                      </w:pPr>
                      <w:r>
                        <w:rPr>
                          <w:rFonts w:ascii="Garamond" w:hAnsi="Garamond"/>
                          <w:sz w:val="16"/>
                          <w:szCs w:val="16"/>
                          <w:lang w:val="ro-RO"/>
                        </w:rPr>
                        <w:t>CRE</w:t>
                      </w:r>
                      <w:r>
                        <w:rPr>
                          <w:rFonts w:ascii="Cambria" w:hAnsi="Cambria" w:cs="Cambria"/>
                          <w:sz w:val="16"/>
                          <w:szCs w:val="16"/>
                          <w:lang w:val="ro-RO"/>
                        </w:rPr>
                        <w:t>Ț</w:t>
                      </w:r>
                      <w:r>
                        <w:rPr>
                          <w:rFonts w:ascii="Garamond" w:hAnsi="Garamond"/>
                          <w:sz w:val="16"/>
                          <w:szCs w:val="16"/>
                          <w:lang w:val="ro-RO"/>
                        </w:rPr>
                        <w:t xml:space="preserve"> MIHAELA</w:t>
                      </w:r>
                    </w:p>
                    <w:p w14:paraId="32A5C521" w14:textId="77777777" w:rsidR="00D85B1F" w:rsidRDefault="00000000">
                      <w:pPr>
                        <w:spacing w:line="240" w:lineRule="auto"/>
                        <w:jc w:val="center"/>
                        <w:rPr>
                          <w:rFonts w:ascii="Garamond" w:hAnsi="Garamond"/>
                          <w:sz w:val="16"/>
                          <w:szCs w:val="16"/>
                          <w:lang w:val="ro-RO"/>
                        </w:rPr>
                      </w:pPr>
                      <w:r>
                        <w:rPr>
                          <w:rFonts w:ascii="Garamond" w:hAnsi="Garamond"/>
                          <w:sz w:val="16"/>
                          <w:szCs w:val="16"/>
                          <w:lang w:val="ro-RO"/>
                        </w:rPr>
                        <w:t>ZIFCEAC FLORICA</w:t>
                      </w:r>
                    </w:p>
                    <w:p w14:paraId="1C885E7A" w14:textId="77777777" w:rsidR="00D85B1F" w:rsidRDefault="00000000">
                      <w:pPr>
                        <w:spacing w:line="240" w:lineRule="auto"/>
                        <w:jc w:val="center"/>
                        <w:rPr>
                          <w:rFonts w:ascii="Garamond" w:hAnsi="Garamond"/>
                          <w:sz w:val="16"/>
                          <w:szCs w:val="16"/>
                          <w:lang w:val="ro-RO"/>
                        </w:rPr>
                      </w:pPr>
                      <w:r>
                        <w:rPr>
                          <w:rFonts w:ascii="Garamond" w:hAnsi="Garamond"/>
                          <w:sz w:val="16"/>
                          <w:szCs w:val="16"/>
                          <w:lang w:val="ro-RO"/>
                        </w:rPr>
                        <w:t>POP IONELA ADINA</w:t>
                      </w:r>
                    </w:p>
                    <w:p w14:paraId="369D3FD8" w14:textId="77777777" w:rsidR="00D85B1F" w:rsidRDefault="00000000">
                      <w:pPr>
                        <w:spacing w:line="240" w:lineRule="auto"/>
                        <w:jc w:val="center"/>
                      </w:pPr>
                      <w:r>
                        <w:rPr>
                          <w:rFonts w:ascii="Garamond" w:hAnsi="Garamond"/>
                          <w:sz w:val="16"/>
                          <w:szCs w:val="16"/>
                          <w:lang w:val="ro-RO"/>
                        </w:rPr>
                        <w:t>BIRI</w:t>
                      </w:r>
                      <w:r>
                        <w:rPr>
                          <w:rFonts w:ascii="Cambria" w:hAnsi="Cambria" w:cs="Cambria"/>
                          <w:sz w:val="16"/>
                          <w:szCs w:val="16"/>
                          <w:lang w:val="ro-RO"/>
                        </w:rPr>
                        <w:t>Ș</w:t>
                      </w:r>
                      <w:r>
                        <w:rPr>
                          <w:rFonts w:ascii="Garamond" w:hAnsi="Garamond"/>
                          <w:sz w:val="16"/>
                          <w:szCs w:val="16"/>
                          <w:lang w:val="ro-RO"/>
                        </w:rPr>
                        <w:t xml:space="preserve"> ANDREEA</w:t>
                      </w:r>
                    </w:p>
                    <w:p w14:paraId="49A70CEC" w14:textId="77777777" w:rsidR="00D85B1F" w:rsidRDefault="00000000">
                      <w:pPr>
                        <w:spacing w:line="240" w:lineRule="auto"/>
                        <w:jc w:val="center"/>
                        <w:rPr>
                          <w:rFonts w:ascii="Garamond" w:hAnsi="Garamond"/>
                          <w:sz w:val="16"/>
                          <w:szCs w:val="16"/>
                          <w:lang w:val="ro-RO"/>
                        </w:rPr>
                      </w:pPr>
                      <w:r>
                        <w:rPr>
                          <w:rFonts w:ascii="Garamond" w:hAnsi="Garamond"/>
                          <w:sz w:val="16"/>
                          <w:szCs w:val="16"/>
                          <w:lang w:val="ro-RO"/>
                        </w:rPr>
                        <w:t>RUGEA IRINA</w:t>
                      </w:r>
                    </w:p>
                    <w:p w14:paraId="28A79034" w14:textId="77777777" w:rsidR="00D85B1F" w:rsidRDefault="00000000">
                      <w:pPr>
                        <w:spacing w:line="240" w:lineRule="auto"/>
                        <w:jc w:val="center"/>
                        <w:rPr>
                          <w:rFonts w:ascii="Garamond" w:hAnsi="Garamond"/>
                          <w:sz w:val="16"/>
                          <w:szCs w:val="16"/>
                          <w:lang w:val="ro-RO"/>
                        </w:rPr>
                      </w:pPr>
                      <w:r>
                        <w:rPr>
                          <w:rFonts w:ascii="Garamond" w:hAnsi="Garamond"/>
                          <w:sz w:val="16"/>
                          <w:szCs w:val="16"/>
                          <w:lang w:val="ro-RO"/>
                        </w:rPr>
                        <w:t>INDREI FLORINA</w:t>
                      </w:r>
                    </w:p>
                    <w:p w14:paraId="3F53E5E5" w14:textId="77777777" w:rsidR="00D85B1F" w:rsidRDefault="00000000">
                      <w:pPr>
                        <w:spacing w:line="240" w:lineRule="auto"/>
                        <w:jc w:val="center"/>
                        <w:rPr>
                          <w:rFonts w:ascii="Garamond" w:hAnsi="Garamond"/>
                          <w:sz w:val="16"/>
                          <w:szCs w:val="16"/>
                          <w:lang w:val="ro-RO"/>
                        </w:rPr>
                      </w:pPr>
                      <w:r>
                        <w:rPr>
                          <w:rFonts w:ascii="Garamond" w:hAnsi="Garamond"/>
                          <w:sz w:val="16"/>
                          <w:szCs w:val="16"/>
                          <w:lang w:val="ro-RO"/>
                        </w:rPr>
                        <w:t>ANTON LUCICA</w:t>
                      </w:r>
                    </w:p>
                    <w:p w14:paraId="10A75537" w14:textId="77777777" w:rsidR="00D85B1F" w:rsidRDefault="00000000">
                      <w:pPr>
                        <w:spacing w:line="240" w:lineRule="auto"/>
                        <w:jc w:val="center"/>
                        <w:rPr>
                          <w:rFonts w:ascii="Garamond" w:hAnsi="Garamond"/>
                          <w:sz w:val="16"/>
                          <w:szCs w:val="16"/>
                          <w:lang w:val="ro-RO"/>
                        </w:rPr>
                      </w:pPr>
                      <w:r>
                        <w:rPr>
                          <w:rFonts w:ascii="Garamond" w:hAnsi="Garamond"/>
                          <w:sz w:val="16"/>
                          <w:szCs w:val="16"/>
                          <w:lang w:val="ro-RO"/>
                        </w:rPr>
                        <w:t>GOGA GEORGIANA</w:t>
                      </w:r>
                    </w:p>
                    <w:p w14:paraId="7E7CDC58" w14:textId="77777777" w:rsidR="00D85B1F" w:rsidRDefault="00000000">
                      <w:pPr>
                        <w:spacing w:line="240" w:lineRule="auto"/>
                        <w:jc w:val="center"/>
                      </w:pPr>
                      <w:r>
                        <w:rPr>
                          <w:rFonts w:ascii="Garamond" w:hAnsi="Garamond"/>
                          <w:sz w:val="16"/>
                          <w:szCs w:val="16"/>
                          <w:lang w:val="ro-RO"/>
                        </w:rPr>
                        <w:t>HAIDU LUMINI</w:t>
                      </w:r>
                      <w:r>
                        <w:rPr>
                          <w:rFonts w:ascii="Cambria" w:hAnsi="Cambria" w:cs="Cambria"/>
                          <w:sz w:val="16"/>
                          <w:szCs w:val="16"/>
                          <w:lang w:val="ro-RO"/>
                        </w:rPr>
                        <w:t>Ț</w:t>
                      </w:r>
                      <w:r>
                        <w:rPr>
                          <w:rFonts w:ascii="Garamond" w:hAnsi="Garamond"/>
                          <w:sz w:val="16"/>
                          <w:szCs w:val="16"/>
                          <w:lang w:val="ro-RO"/>
                        </w:rPr>
                        <w:t>A</w:t>
                      </w:r>
                    </w:p>
                    <w:p w14:paraId="171E131C" w14:textId="77777777" w:rsidR="00D85B1F" w:rsidRDefault="00000000">
                      <w:pPr>
                        <w:spacing w:line="240" w:lineRule="auto"/>
                        <w:jc w:val="center"/>
                        <w:rPr>
                          <w:rFonts w:ascii="Garamond" w:hAnsi="Garamond"/>
                          <w:sz w:val="16"/>
                          <w:szCs w:val="16"/>
                          <w:lang w:val="ro-RO"/>
                        </w:rPr>
                      </w:pPr>
                      <w:r>
                        <w:rPr>
                          <w:rFonts w:ascii="Garamond" w:hAnsi="Garamond"/>
                          <w:sz w:val="16"/>
                          <w:szCs w:val="16"/>
                          <w:lang w:val="ro-RO"/>
                        </w:rPr>
                        <w:t>MATEI SANDA</w:t>
                      </w:r>
                    </w:p>
                    <w:p w14:paraId="77CFC574" w14:textId="77777777" w:rsidR="00D85B1F" w:rsidRDefault="00000000">
                      <w:pPr>
                        <w:spacing w:line="240" w:lineRule="auto"/>
                        <w:jc w:val="center"/>
                        <w:rPr>
                          <w:rFonts w:ascii="Garamond" w:hAnsi="Garamond"/>
                          <w:sz w:val="16"/>
                          <w:szCs w:val="16"/>
                          <w:lang w:val="ro-RO"/>
                        </w:rPr>
                      </w:pPr>
                      <w:r>
                        <w:rPr>
                          <w:rFonts w:ascii="Garamond" w:hAnsi="Garamond"/>
                          <w:sz w:val="16"/>
                          <w:szCs w:val="16"/>
                          <w:lang w:val="ro-RO"/>
                        </w:rPr>
                        <w:t>BRÂNDA SIMONA</w:t>
                      </w:r>
                    </w:p>
                    <w:p w14:paraId="78D6DA64" w14:textId="77777777" w:rsidR="00D85B1F" w:rsidRDefault="00000000">
                      <w:pPr>
                        <w:spacing w:line="240" w:lineRule="auto"/>
                        <w:jc w:val="center"/>
                      </w:pPr>
                      <w:r>
                        <w:rPr>
                          <w:rFonts w:ascii="Cambria" w:hAnsi="Cambria" w:cs="Cambria"/>
                          <w:sz w:val="16"/>
                          <w:szCs w:val="16"/>
                          <w:lang w:val="ro-RO"/>
                        </w:rPr>
                        <w:t>Ț</w:t>
                      </w:r>
                      <w:r>
                        <w:rPr>
                          <w:rFonts w:ascii="Garamond" w:hAnsi="Garamond"/>
                          <w:sz w:val="16"/>
                          <w:szCs w:val="16"/>
                          <w:lang w:val="ro-RO"/>
                        </w:rPr>
                        <w:t>ĂRĂU ANA</w:t>
                      </w:r>
                    </w:p>
                    <w:p w14:paraId="658513DB" w14:textId="77777777" w:rsidR="00D85B1F" w:rsidRDefault="00000000">
                      <w:pPr>
                        <w:spacing w:line="240" w:lineRule="auto"/>
                        <w:jc w:val="center"/>
                        <w:rPr>
                          <w:rFonts w:ascii="Garamond" w:hAnsi="Garamond"/>
                          <w:sz w:val="16"/>
                          <w:szCs w:val="16"/>
                          <w:lang w:val="ro-RO"/>
                        </w:rPr>
                      </w:pPr>
                      <w:r>
                        <w:rPr>
                          <w:rFonts w:ascii="Garamond" w:hAnsi="Garamond"/>
                          <w:sz w:val="16"/>
                          <w:szCs w:val="16"/>
                          <w:lang w:val="ro-RO"/>
                        </w:rPr>
                        <w:t>MATEOC LAURA</w:t>
                      </w:r>
                    </w:p>
                    <w:p w14:paraId="3D579732" w14:textId="77777777" w:rsidR="00D85B1F" w:rsidRDefault="00000000">
                      <w:pPr>
                        <w:spacing w:line="240" w:lineRule="auto"/>
                        <w:jc w:val="center"/>
                        <w:rPr>
                          <w:rFonts w:ascii="Garamond" w:hAnsi="Garamond"/>
                          <w:sz w:val="16"/>
                          <w:szCs w:val="16"/>
                          <w:lang w:val="ro-RO"/>
                        </w:rPr>
                      </w:pPr>
                      <w:r>
                        <w:rPr>
                          <w:rFonts w:ascii="Garamond" w:hAnsi="Garamond"/>
                          <w:sz w:val="16"/>
                          <w:szCs w:val="16"/>
                          <w:lang w:val="ro-RO"/>
                        </w:rPr>
                        <w:t>ILE CRISTINA</w:t>
                      </w:r>
                    </w:p>
                    <w:p w14:paraId="64501C73" w14:textId="77777777" w:rsidR="00D85B1F" w:rsidRDefault="00000000">
                      <w:pPr>
                        <w:spacing w:line="240" w:lineRule="auto"/>
                        <w:jc w:val="center"/>
                        <w:rPr>
                          <w:rFonts w:ascii="Garamond" w:hAnsi="Garamond"/>
                          <w:sz w:val="16"/>
                          <w:szCs w:val="16"/>
                          <w:lang w:val="ro-RO"/>
                        </w:rPr>
                      </w:pPr>
                      <w:r>
                        <w:rPr>
                          <w:rFonts w:ascii="Garamond" w:hAnsi="Garamond"/>
                          <w:sz w:val="16"/>
                          <w:szCs w:val="16"/>
                          <w:lang w:val="ro-RO"/>
                        </w:rPr>
                        <w:t>ILE MARIUS</w:t>
                      </w:r>
                    </w:p>
                    <w:p w14:paraId="706045F6" w14:textId="77777777" w:rsidR="00D85B1F" w:rsidRDefault="00000000">
                      <w:pPr>
                        <w:spacing w:line="240" w:lineRule="auto"/>
                        <w:jc w:val="center"/>
                      </w:pPr>
                      <w:r>
                        <w:rPr>
                          <w:rFonts w:ascii="Garamond" w:hAnsi="Garamond"/>
                          <w:sz w:val="16"/>
                          <w:szCs w:val="16"/>
                          <w:lang w:val="ro-RO"/>
                        </w:rPr>
                        <w:t>MATEOC IONU</w:t>
                      </w:r>
                      <w:r>
                        <w:rPr>
                          <w:rFonts w:ascii="Cambria" w:hAnsi="Cambria" w:cs="Cambria"/>
                          <w:sz w:val="16"/>
                          <w:szCs w:val="16"/>
                          <w:lang w:val="ro-RO"/>
                        </w:rPr>
                        <w:t>Ț</w:t>
                      </w:r>
                    </w:p>
                    <w:p w14:paraId="3868D492" w14:textId="77777777" w:rsidR="00D85B1F" w:rsidRDefault="00000000">
                      <w:pPr>
                        <w:spacing w:line="240" w:lineRule="auto"/>
                        <w:jc w:val="center"/>
                        <w:rPr>
                          <w:rFonts w:ascii="Garamond" w:hAnsi="Garamond"/>
                          <w:sz w:val="16"/>
                          <w:szCs w:val="16"/>
                          <w:lang w:val="ro-RO"/>
                        </w:rPr>
                      </w:pPr>
                      <w:r>
                        <w:rPr>
                          <w:rFonts w:ascii="Garamond" w:hAnsi="Garamond"/>
                          <w:sz w:val="16"/>
                          <w:szCs w:val="16"/>
                          <w:lang w:val="ro-RO"/>
                        </w:rPr>
                        <w:t>MAGA DENISA</w:t>
                      </w:r>
                    </w:p>
                    <w:p w14:paraId="28AFB597" w14:textId="77777777" w:rsidR="00D85B1F" w:rsidRDefault="00000000">
                      <w:pPr>
                        <w:spacing w:line="240" w:lineRule="auto"/>
                        <w:jc w:val="center"/>
                        <w:rPr>
                          <w:rFonts w:ascii="Garamond" w:hAnsi="Garamond"/>
                          <w:sz w:val="16"/>
                          <w:szCs w:val="16"/>
                          <w:lang w:val="ro-RO"/>
                        </w:rPr>
                      </w:pPr>
                      <w:r>
                        <w:rPr>
                          <w:rFonts w:ascii="Garamond" w:hAnsi="Garamond"/>
                          <w:sz w:val="16"/>
                          <w:szCs w:val="16"/>
                          <w:lang w:val="ro-RO"/>
                        </w:rPr>
                        <w:t>BACHESZ TEODORA-FLORINA</w:t>
                      </w:r>
                    </w:p>
                    <w:p w14:paraId="77D61F72" w14:textId="77777777" w:rsidR="00D85B1F" w:rsidRDefault="00000000">
                      <w:pPr>
                        <w:spacing w:line="240" w:lineRule="auto"/>
                        <w:jc w:val="center"/>
                      </w:pPr>
                      <w:r>
                        <w:rPr>
                          <w:rFonts w:ascii="Garamond" w:hAnsi="Garamond"/>
                          <w:sz w:val="16"/>
                          <w:szCs w:val="16"/>
                          <w:lang w:val="ro-RO"/>
                        </w:rPr>
                        <w:t>LEUCU</w:t>
                      </w:r>
                      <w:r>
                        <w:rPr>
                          <w:rFonts w:ascii="Cambria" w:hAnsi="Cambria" w:cs="Cambria"/>
                          <w:sz w:val="16"/>
                          <w:szCs w:val="16"/>
                          <w:lang w:val="ro-RO"/>
                        </w:rPr>
                        <w:t>Ț</w:t>
                      </w:r>
                      <w:r>
                        <w:rPr>
                          <w:rFonts w:ascii="Garamond" w:hAnsi="Garamond"/>
                          <w:sz w:val="16"/>
                          <w:szCs w:val="16"/>
                          <w:lang w:val="ro-RO"/>
                        </w:rPr>
                        <w:t>A MARIA-ANGELA</w:t>
                      </w:r>
                    </w:p>
                    <w:p w14:paraId="6C813E17" w14:textId="77777777" w:rsidR="00D85B1F" w:rsidRDefault="00000000">
                      <w:pPr>
                        <w:spacing w:line="240" w:lineRule="auto"/>
                        <w:jc w:val="center"/>
                      </w:pPr>
                      <w:r>
                        <w:rPr>
                          <w:rFonts w:ascii="Garamond" w:hAnsi="Garamond"/>
                          <w:sz w:val="16"/>
                          <w:szCs w:val="16"/>
                          <w:lang w:val="ro-RO"/>
                        </w:rPr>
                        <w:t>LOBON</w:t>
                      </w:r>
                      <w:r>
                        <w:rPr>
                          <w:rFonts w:ascii="Cambria" w:hAnsi="Cambria"/>
                          <w:sz w:val="16"/>
                          <w:szCs w:val="16"/>
                          <w:lang w:val="ro-RO"/>
                        </w:rPr>
                        <w:t>Ț DANIELA</w:t>
                      </w:r>
                    </w:p>
                    <w:p w14:paraId="3537E4ED" w14:textId="77777777" w:rsidR="00D85B1F" w:rsidRDefault="00000000">
                      <w:pPr>
                        <w:spacing w:line="240" w:lineRule="auto"/>
                        <w:jc w:val="center"/>
                      </w:pPr>
                      <w:r>
                        <w:rPr>
                          <w:rFonts w:ascii="Garamond" w:hAnsi="Garamond"/>
                          <w:sz w:val="16"/>
                          <w:szCs w:val="16"/>
                          <w:lang w:val="ro-RO"/>
                        </w:rPr>
                        <w:t>NEGRĂU LENU</w:t>
                      </w:r>
                      <w:r>
                        <w:rPr>
                          <w:rFonts w:ascii="Cambria" w:hAnsi="Cambria" w:cs="Cambria"/>
                          <w:sz w:val="16"/>
                          <w:szCs w:val="16"/>
                          <w:lang w:val="ro-RO"/>
                        </w:rPr>
                        <w:t>Ț</w:t>
                      </w:r>
                      <w:r>
                        <w:rPr>
                          <w:rFonts w:ascii="Garamond" w:hAnsi="Garamond"/>
                          <w:sz w:val="16"/>
                          <w:szCs w:val="16"/>
                          <w:lang w:val="ro-RO"/>
                        </w:rPr>
                        <w:t xml:space="preserve">A </w:t>
                      </w:r>
                    </w:p>
                    <w:p w14:paraId="3C563994" w14:textId="77777777" w:rsidR="00D85B1F" w:rsidRDefault="00000000">
                      <w:pPr>
                        <w:spacing w:line="240" w:lineRule="auto"/>
                        <w:jc w:val="center"/>
                      </w:pPr>
                      <w:r>
                        <w:rPr>
                          <w:rFonts w:ascii="Garamond" w:hAnsi="Garamond"/>
                          <w:sz w:val="16"/>
                          <w:szCs w:val="16"/>
                          <w:lang w:val="ro-RO"/>
                        </w:rPr>
                        <w:t>FENE</w:t>
                      </w:r>
                      <w:r>
                        <w:rPr>
                          <w:rFonts w:ascii="Cambria" w:hAnsi="Cambria" w:cs="Cambria"/>
                          <w:sz w:val="16"/>
                          <w:szCs w:val="16"/>
                          <w:lang w:val="ro-RO"/>
                        </w:rPr>
                        <w:t>Ș</w:t>
                      </w:r>
                      <w:r>
                        <w:rPr>
                          <w:rFonts w:ascii="Garamond" w:hAnsi="Garamond"/>
                          <w:sz w:val="16"/>
                          <w:szCs w:val="16"/>
                          <w:lang w:val="ro-RO"/>
                        </w:rPr>
                        <w:t>I ADRIANA</w:t>
                      </w:r>
                    </w:p>
                    <w:p w14:paraId="52EBC8AB" w14:textId="77777777" w:rsidR="00D85B1F" w:rsidRDefault="00000000">
                      <w:pPr>
                        <w:spacing w:line="240" w:lineRule="auto"/>
                        <w:jc w:val="center"/>
                        <w:rPr>
                          <w:rFonts w:ascii="Garamond" w:hAnsi="Garamond"/>
                          <w:sz w:val="16"/>
                          <w:szCs w:val="16"/>
                          <w:lang w:val="ro-RO"/>
                        </w:rPr>
                      </w:pPr>
                      <w:r>
                        <w:rPr>
                          <w:rFonts w:ascii="Garamond" w:hAnsi="Garamond"/>
                          <w:sz w:val="16"/>
                          <w:szCs w:val="16"/>
                          <w:lang w:val="ro-RO"/>
                        </w:rPr>
                        <w:t>MLADIN PAULA</w:t>
                      </w:r>
                    </w:p>
                    <w:p w14:paraId="3A7E2329" w14:textId="77777777" w:rsidR="00D85B1F" w:rsidRDefault="00D85B1F">
                      <w:pPr>
                        <w:jc w:val="center"/>
                        <w:rPr>
                          <w:sz w:val="16"/>
                          <w:szCs w:val="16"/>
                          <w:lang w:val="ro-RO"/>
                        </w:rPr>
                      </w:pPr>
                    </w:p>
                    <w:p w14:paraId="1417A9F9" w14:textId="77777777" w:rsidR="00D85B1F" w:rsidRDefault="00D85B1F">
                      <w:pPr>
                        <w:jc w:val="center"/>
                        <w:rPr>
                          <w:sz w:val="16"/>
                          <w:szCs w:val="16"/>
                          <w:lang w:val="ro-RO"/>
                        </w:rPr>
                      </w:pPr>
                    </w:p>
                    <w:p w14:paraId="6AE07345" w14:textId="77777777" w:rsidR="00D85B1F" w:rsidRDefault="00D85B1F">
                      <w:pPr>
                        <w:jc w:val="center"/>
                        <w:rPr>
                          <w:sz w:val="16"/>
                          <w:szCs w:val="16"/>
                          <w:lang w:val="ro-RO"/>
                        </w:rPr>
                      </w:pPr>
                    </w:p>
                    <w:p w14:paraId="3FB318A6" w14:textId="77777777" w:rsidR="00D85B1F" w:rsidRDefault="00D85B1F">
                      <w:pPr>
                        <w:jc w:val="center"/>
                        <w:rPr>
                          <w:sz w:val="16"/>
                          <w:szCs w:val="16"/>
                          <w:lang w:val="ro-RO"/>
                        </w:rPr>
                      </w:pPr>
                    </w:p>
                    <w:p w14:paraId="54C57870" w14:textId="77777777" w:rsidR="00D85B1F" w:rsidRDefault="00D85B1F">
                      <w:pPr>
                        <w:jc w:val="center"/>
                        <w:rPr>
                          <w:sz w:val="16"/>
                          <w:szCs w:val="16"/>
                          <w:lang w:val="ro-RO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1888" behindDoc="0" locked="0" layoutInCell="1" allowOverlap="1" wp14:anchorId="05C5E09C" wp14:editId="13466EFB">
                <wp:simplePos x="0" y="0"/>
                <wp:positionH relativeFrom="column">
                  <wp:posOffset>3057525</wp:posOffset>
                </wp:positionH>
                <wp:positionV relativeFrom="paragraph">
                  <wp:posOffset>304796</wp:posOffset>
                </wp:positionV>
                <wp:extent cx="2095503" cy="1990721"/>
                <wp:effectExtent l="0" t="0" r="19047" b="9529"/>
                <wp:wrapNone/>
                <wp:docPr id="99523355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3" cy="199072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2" cap="flat">
                          <a:solidFill>
                            <a:srgbClr val="4F81BD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BD63BBE" w14:textId="77777777" w:rsidR="00D85B1F" w:rsidRDefault="00000000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lang w:val="ro-RO"/>
                              </w:rPr>
                            </w:pPr>
                            <w:r>
                              <w:rPr>
                                <w:b/>
                                <w:bCs/>
                                <w:lang w:val="ro-RO"/>
                              </w:rPr>
                              <w:t>CONSILIUL DE ADMINISTRAȚIE</w:t>
                            </w:r>
                          </w:p>
                          <w:p w14:paraId="24BEAF5B" w14:textId="77777777" w:rsidR="00D85B1F" w:rsidRDefault="00000000">
                            <w:pPr>
                              <w:spacing w:line="240" w:lineRule="auto"/>
                              <w:jc w:val="center"/>
                              <w:rPr>
                                <w:rFonts w:ascii="Garamond" w:hAnsi="Garamond"/>
                                <w:sz w:val="16"/>
                                <w:szCs w:val="16"/>
                                <w:lang w:val="ro-RO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  <w:lang w:val="ro-RO"/>
                              </w:rPr>
                              <w:t>POP IONELA ADINA</w:t>
                            </w:r>
                          </w:p>
                          <w:p w14:paraId="425A0CE7" w14:textId="77777777" w:rsidR="00D85B1F" w:rsidRDefault="00000000">
                            <w:pPr>
                              <w:spacing w:line="240" w:lineRule="auto"/>
                              <w:jc w:val="center"/>
                            </w:pP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  <w:lang w:val="ro-RO"/>
                              </w:rPr>
                              <w:t>FENE</w:t>
                            </w:r>
                            <w:r>
                              <w:rPr>
                                <w:rFonts w:ascii="Cambria" w:hAnsi="Cambria" w:cs="Cambria"/>
                                <w:sz w:val="16"/>
                                <w:szCs w:val="16"/>
                                <w:lang w:val="ro-RO"/>
                              </w:rPr>
                              <w:t>Ș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  <w:lang w:val="ro-RO"/>
                              </w:rPr>
                              <w:t>I ADRIANA</w:t>
                            </w:r>
                          </w:p>
                          <w:p w14:paraId="13ADC167" w14:textId="77777777" w:rsidR="00D85B1F" w:rsidRDefault="00000000">
                            <w:pPr>
                              <w:spacing w:line="240" w:lineRule="auto"/>
                              <w:jc w:val="center"/>
                              <w:rPr>
                                <w:rFonts w:ascii="Garamond" w:hAnsi="Garamond"/>
                                <w:sz w:val="16"/>
                                <w:szCs w:val="16"/>
                                <w:lang w:val="ro-RO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  <w:lang w:val="ro-RO"/>
                              </w:rPr>
                              <w:t>FILIMON MARIANA</w:t>
                            </w:r>
                          </w:p>
                          <w:p w14:paraId="0BE14AD6" w14:textId="77777777" w:rsidR="00D85B1F" w:rsidRDefault="00000000">
                            <w:pPr>
                              <w:spacing w:line="240" w:lineRule="auto"/>
                              <w:jc w:val="center"/>
                              <w:rPr>
                                <w:rFonts w:ascii="Garamond" w:hAnsi="Garamond"/>
                                <w:sz w:val="16"/>
                                <w:szCs w:val="16"/>
                                <w:lang w:val="ro-RO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  <w:lang w:val="ro-RO"/>
                              </w:rPr>
                              <w:t>ANTON MIRCEA</w:t>
                            </w:r>
                          </w:p>
                          <w:p w14:paraId="5D00B2FB" w14:textId="77777777" w:rsidR="00D85B1F" w:rsidRDefault="00000000">
                            <w:pPr>
                              <w:spacing w:line="240" w:lineRule="auto"/>
                              <w:jc w:val="center"/>
                            </w:pP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  <w:lang w:val="ro-RO"/>
                              </w:rPr>
                              <w:t>PETRU</w:t>
                            </w:r>
                            <w:r>
                              <w:rPr>
                                <w:rFonts w:ascii="Cambria" w:hAnsi="Cambria" w:cs="Cambria"/>
                                <w:sz w:val="16"/>
                                <w:szCs w:val="16"/>
                                <w:lang w:val="ro-RO"/>
                              </w:rPr>
                              <w:t>Ț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  <w:lang w:val="ro-RO"/>
                              </w:rPr>
                              <w:t xml:space="preserve"> LENU</w:t>
                            </w:r>
                            <w:r>
                              <w:rPr>
                                <w:rFonts w:ascii="Cambria" w:hAnsi="Cambria" w:cs="Cambria"/>
                                <w:sz w:val="16"/>
                                <w:szCs w:val="16"/>
                                <w:lang w:val="ro-RO"/>
                              </w:rPr>
                              <w:t>Ț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  <w:lang w:val="ro-RO"/>
                              </w:rPr>
                              <w:t>A</w:t>
                            </w:r>
                          </w:p>
                          <w:p w14:paraId="7EDF2CB5" w14:textId="77777777" w:rsidR="00D85B1F" w:rsidRDefault="00000000">
                            <w:pPr>
                              <w:spacing w:line="240" w:lineRule="auto"/>
                              <w:jc w:val="center"/>
                            </w:pP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  <w:lang w:val="ro-RO"/>
                              </w:rPr>
                              <w:t>CIOCLU</w:t>
                            </w:r>
                            <w:r>
                              <w:rPr>
                                <w:rFonts w:ascii="Cambria" w:hAnsi="Cambria" w:cs="Cambria"/>
                                <w:sz w:val="16"/>
                                <w:szCs w:val="16"/>
                                <w:lang w:val="ro-RO"/>
                              </w:rPr>
                              <w:t>Ț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  <w:lang w:val="ro-RO"/>
                              </w:rPr>
                              <w:t xml:space="preserve"> SORIN</w:t>
                            </w:r>
                          </w:p>
                          <w:p w14:paraId="52C320AD" w14:textId="77777777" w:rsidR="00D85B1F" w:rsidRDefault="00000000">
                            <w:pPr>
                              <w:spacing w:line="240" w:lineRule="auto"/>
                              <w:jc w:val="center"/>
                              <w:rPr>
                                <w:rFonts w:ascii="Garamond" w:hAnsi="Garamond"/>
                                <w:sz w:val="16"/>
                                <w:szCs w:val="16"/>
                                <w:lang w:val="ro-RO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  <w:lang w:val="ro-RO"/>
                              </w:rPr>
                              <w:t>ILE IOAN</w:t>
                            </w:r>
                          </w:p>
                        </w:txbxContent>
                      </wps:txbx>
                      <wps:bodyPr vert="horz" wrap="square" lIns="91440" tIns="45720" rIns="91440" bIns="45720" anchor="ctr" anchorCtr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C5E09C" id="Rectangle 2" o:spid="_x0000_s1027" style="position:absolute;left:0;text-align:left;margin-left:240.75pt;margin-top:24pt;width:165pt;height:156.75pt;z-index:25162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" strokecolor="#4f81bd" strokeweight=".70561mm">
                <v:textbox>
                  <w:txbxContent>
                    <w:p w14:paraId="3BD63BBE" w14:textId="77777777" w:rsidR="00D85B1F" w:rsidRDefault="00000000">
                      <w:pPr>
                        <w:spacing w:line="240" w:lineRule="auto"/>
                        <w:jc w:val="center"/>
                        <w:rPr>
                          <w:b/>
                          <w:bCs/>
                          <w:lang w:val="ro-RO"/>
                        </w:rPr>
                      </w:pPr>
                      <w:r>
                        <w:rPr>
                          <w:b/>
                          <w:bCs/>
                          <w:lang w:val="ro-RO"/>
                        </w:rPr>
                        <w:t>CONSILIUL DE ADMINISTRAȚIE</w:t>
                      </w:r>
                    </w:p>
                    <w:p w14:paraId="24BEAF5B" w14:textId="77777777" w:rsidR="00D85B1F" w:rsidRDefault="00000000">
                      <w:pPr>
                        <w:spacing w:line="240" w:lineRule="auto"/>
                        <w:jc w:val="center"/>
                        <w:rPr>
                          <w:rFonts w:ascii="Garamond" w:hAnsi="Garamond"/>
                          <w:sz w:val="16"/>
                          <w:szCs w:val="16"/>
                          <w:lang w:val="ro-RO"/>
                        </w:rPr>
                      </w:pPr>
                      <w:r>
                        <w:rPr>
                          <w:rFonts w:ascii="Garamond" w:hAnsi="Garamond"/>
                          <w:sz w:val="16"/>
                          <w:szCs w:val="16"/>
                          <w:lang w:val="ro-RO"/>
                        </w:rPr>
                        <w:t>POP IONELA ADINA</w:t>
                      </w:r>
                    </w:p>
                    <w:p w14:paraId="425A0CE7" w14:textId="77777777" w:rsidR="00D85B1F" w:rsidRDefault="00000000">
                      <w:pPr>
                        <w:spacing w:line="240" w:lineRule="auto"/>
                        <w:jc w:val="center"/>
                      </w:pPr>
                      <w:r>
                        <w:rPr>
                          <w:rFonts w:ascii="Garamond" w:hAnsi="Garamond"/>
                          <w:sz w:val="16"/>
                          <w:szCs w:val="16"/>
                          <w:lang w:val="ro-RO"/>
                        </w:rPr>
                        <w:t>FENE</w:t>
                      </w:r>
                      <w:r>
                        <w:rPr>
                          <w:rFonts w:ascii="Cambria" w:hAnsi="Cambria" w:cs="Cambria"/>
                          <w:sz w:val="16"/>
                          <w:szCs w:val="16"/>
                          <w:lang w:val="ro-RO"/>
                        </w:rPr>
                        <w:t>Ș</w:t>
                      </w:r>
                      <w:r>
                        <w:rPr>
                          <w:rFonts w:ascii="Garamond" w:hAnsi="Garamond"/>
                          <w:sz w:val="16"/>
                          <w:szCs w:val="16"/>
                          <w:lang w:val="ro-RO"/>
                        </w:rPr>
                        <w:t>I ADRIANA</w:t>
                      </w:r>
                    </w:p>
                    <w:p w14:paraId="13ADC167" w14:textId="77777777" w:rsidR="00D85B1F" w:rsidRDefault="00000000">
                      <w:pPr>
                        <w:spacing w:line="240" w:lineRule="auto"/>
                        <w:jc w:val="center"/>
                        <w:rPr>
                          <w:rFonts w:ascii="Garamond" w:hAnsi="Garamond"/>
                          <w:sz w:val="16"/>
                          <w:szCs w:val="16"/>
                          <w:lang w:val="ro-RO"/>
                        </w:rPr>
                      </w:pPr>
                      <w:r>
                        <w:rPr>
                          <w:rFonts w:ascii="Garamond" w:hAnsi="Garamond"/>
                          <w:sz w:val="16"/>
                          <w:szCs w:val="16"/>
                          <w:lang w:val="ro-RO"/>
                        </w:rPr>
                        <w:t>FILIMON MARIANA</w:t>
                      </w:r>
                    </w:p>
                    <w:p w14:paraId="0BE14AD6" w14:textId="77777777" w:rsidR="00D85B1F" w:rsidRDefault="00000000">
                      <w:pPr>
                        <w:spacing w:line="240" w:lineRule="auto"/>
                        <w:jc w:val="center"/>
                        <w:rPr>
                          <w:rFonts w:ascii="Garamond" w:hAnsi="Garamond"/>
                          <w:sz w:val="16"/>
                          <w:szCs w:val="16"/>
                          <w:lang w:val="ro-RO"/>
                        </w:rPr>
                      </w:pPr>
                      <w:r>
                        <w:rPr>
                          <w:rFonts w:ascii="Garamond" w:hAnsi="Garamond"/>
                          <w:sz w:val="16"/>
                          <w:szCs w:val="16"/>
                          <w:lang w:val="ro-RO"/>
                        </w:rPr>
                        <w:t>ANTON MIRCEA</w:t>
                      </w:r>
                    </w:p>
                    <w:p w14:paraId="5D00B2FB" w14:textId="77777777" w:rsidR="00D85B1F" w:rsidRDefault="00000000">
                      <w:pPr>
                        <w:spacing w:line="240" w:lineRule="auto"/>
                        <w:jc w:val="center"/>
                      </w:pPr>
                      <w:r>
                        <w:rPr>
                          <w:rFonts w:ascii="Garamond" w:hAnsi="Garamond"/>
                          <w:sz w:val="16"/>
                          <w:szCs w:val="16"/>
                          <w:lang w:val="ro-RO"/>
                        </w:rPr>
                        <w:t>PETRU</w:t>
                      </w:r>
                      <w:r>
                        <w:rPr>
                          <w:rFonts w:ascii="Cambria" w:hAnsi="Cambria" w:cs="Cambria"/>
                          <w:sz w:val="16"/>
                          <w:szCs w:val="16"/>
                          <w:lang w:val="ro-RO"/>
                        </w:rPr>
                        <w:t>Ț</w:t>
                      </w:r>
                      <w:r>
                        <w:rPr>
                          <w:rFonts w:ascii="Garamond" w:hAnsi="Garamond"/>
                          <w:sz w:val="16"/>
                          <w:szCs w:val="16"/>
                          <w:lang w:val="ro-RO"/>
                        </w:rPr>
                        <w:t xml:space="preserve"> LENU</w:t>
                      </w:r>
                      <w:r>
                        <w:rPr>
                          <w:rFonts w:ascii="Cambria" w:hAnsi="Cambria" w:cs="Cambria"/>
                          <w:sz w:val="16"/>
                          <w:szCs w:val="16"/>
                          <w:lang w:val="ro-RO"/>
                        </w:rPr>
                        <w:t>Ț</w:t>
                      </w:r>
                      <w:r>
                        <w:rPr>
                          <w:rFonts w:ascii="Garamond" w:hAnsi="Garamond"/>
                          <w:sz w:val="16"/>
                          <w:szCs w:val="16"/>
                          <w:lang w:val="ro-RO"/>
                        </w:rPr>
                        <w:t>A</w:t>
                      </w:r>
                    </w:p>
                    <w:p w14:paraId="7EDF2CB5" w14:textId="77777777" w:rsidR="00D85B1F" w:rsidRDefault="00000000">
                      <w:pPr>
                        <w:spacing w:line="240" w:lineRule="auto"/>
                        <w:jc w:val="center"/>
                      </w:pPr>
                      <w:r>
                        <w:rPr>
                          <w:rFonts w:ascii="Garamond" w:hAnsi="Garamond"/>
                          <w:sz w:val="16"/>
                          <w:szCs w:val="16"/>
                          <w:lang w:val="ro-RO"/>
                        </w:rPr>
                        <w:t>CIOCLU</w:t>
                      </w:r>
                      <w:r>
                        <w:rPr>
                          <w:rFonts w:ascii="Cambria" w:hAnsi="Cambria" w:cs="Cambria"/>
                          <w:sz w:val="16"/>
                          <w:szCs w:val="16"/>
                          <w:lang w:val="ro-RO"/>
                        </w:rPr>
                        <w:t>Ț</w:t>
                      </w:r>
                      <w:r>
                        <w:rPr>
                          <w:rFonts w:ascii="Garamond" w:hAnsi="Garamond"/>
                          <w:sz w:val="16"/>
                          <w:szCs w:val="16"/>
                          <w:lang w:val="ro-RO"/>
                        </w:rPr>
                        <w:t xml:space="preserve"> SORIN</w:t>
                      </w:r>
                    </w:p>
                    <w:p w14:paraId="52C320AD" w14:textId="77777777" w:rsidR="00D85B1F" w:rsidRDefault="00000000">
                      <w:pPr>
                        <w:spacing w:line="240" w:lineRule="auto"/>
                        <w:jc w:val="center"/>
                        <w:rPr>
                          <w:rFonts w:ascii="Garamond" w:hAnsi="Garamond"/>
                          <w:sz w:val="16"/>
                          <w:szCs w:val="16"/>
                          <w:lang w:val="ro-RO"/>
                        </w:rPr>
                      </w:pPr>
                      <w:r>
                        <w:rPr>
                          <w:rFonts w:ascii="Garamond" w:hAnsi="Garamond"/>
                          <w:sz w:val="16"/>
                          <w:szCs w:val="16"/>
                          <w:lang w:val="ro-RO"/>
                        </w:rPr>
                        <w:t>ILE IOAN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5744" behindDoc="0" locked="0" layoutInCell="1" allowOverlap="1" wp14:anchorId="101C5067" wp14:editId="2945424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286000" cy="914400"/>
                <wp:effectExtent l="0" t="0" r="19050" b="19050"/>
                <wp:wrapNone/>
                <wp:docPr id="34370128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2" cap="flat">
                          <a:solidFill>
                            <a:srgbClr val="4BACC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4CE3018" w14:textId="77777777" w:rsidR="00D85B1F" w:rsidRDefault="00000000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lang w:val="ro-RO"/>
                              </w:rPr>
                            </w:pPr>
                            <w:r>
                              <w:rPr>
                                <w:b/>
                                <w:bCs/>
                                <w:lang w:val="ro-RO"/>
                              </w:rPr>
                              <w:t>AUTORITATEA ADMINISTRAȚIEI PUBLICE LOCALE</w:t>
                            </w:r>
                          </w:p>
                          <w:p w14:paraId="1517BFF2" w14:textId="77777777" w:rsidR="00D85B1F" w:rsidRDefault="00000000">
                            <w:pPr>
                              <w:spacing w:line="240" w:lineRule="auto"/>
                              <w:jc w:val="center"/>
                              <w:rPr>
                                <w:lang w:val="ro-RO"/>
                              </w:rPr>
                            </w:pPr>
                            <w:r>
                              <w:rPr>
                                <w:lang w:val="ro-RO"/>
                              </w:rPr>
                              <w:t>BOCȘE FLORE</w:t>
                            </w:r>
                          </w:p>
                        </w:txbxContent>
                      </wps:txbx>
                      <wps:bodyPr vert="horz" wrap="square" lIns="91440" tIns="45720" rIns="91440" bIns="45720" anchor="ctr" anchorCtr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1C5067" id="Rectangle 1" o:spid="_x0000_s1028" style="position:absolute;left:0;text-align:left;margin-left:0;margin-top:0;width:180pt;height:1in;z-index:25161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" strokecolor="#4bacc6" strokeweight=".70561mm">
                <v:textbox>
                  <w:txbxContent>
                    <w:p w14:paraId="24CE3018" w14:textId="77777777" w:rsidR="00D85B1F" w:rsidRDefault="00000000">
                      <w:pPr>
                        <w:spacing w:line="240" w:lineRule="auto"/>
                        <w:jc w:val="center"/>
                        <w:rPr>
                          <w:b/>
                          <w:bCs/>
                          <w:lang w:val="ro-RO"/>
                        </w:rPr>
                      </w:pPr>
                      <w:r>
                        <w:rPr>
                          <w:b/>
                          <w:bCs/>
                          <w:lang w:val="ro-RO"/>
                        </w:rPr>
                        <w:t>AUTORITATEA ADMINISTRAȚIEI PUBLICE LOCALE</w:t>
                      </w:r>
                    </w:p>
                    <w:p w14:paraId="1517BFF2" w14:textId="77777777" w:rsidR="00D85B1F" w:rsidRDefault="00000000">
                      <w:pPr>
                        <w:spacing w:line="240" w:lineRule="auto"/>
                        <w:jc w:val="center"/>
                        <w:rPr>
                          <w:lang w:val="ro-RO"/>
                        </w:rPr>
                      </w:pPr>
                      <w:r>
                        <w:rPr>
                          <w:lang w:val="ro-RO"/>
                        </w:rPr>
                        <w:t>BOCȘE FLORE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/>
          <w:sz w:val="24"/>
          <w:szCs w:val="24"/>
        </w:rPr>
        <w:t>ORGANIGRAMA</w:t>
      </w:r>
    </w:p>
    <w:p w14:paraId="46832F0A" w14:textId="77777777" w:rsidR="00D85B1F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10B925A" wp14:editId="13FA5F43">
                <wp:simplePos x="0" y="0"/>
                <wp:positionH relativeFrom="column">
                  <wp:posOffset>266703</wp:posOffset>
                </wp:positionH>
                <wp:positionV relativeFrom="paragraph">
                  <wp:posOffset>2843527</wp:posOffset>
                </wp:positionV>
                <wp:extent cx="2819396" cy="2695579"/>
                <wp:effectExtent l="38100" t="0" r="19054" b="47621"/>
                <wp:wrapNone/>
                <wp:docPr id="1054491104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19396" cy="2695579"/>
                        </a:xfrm>
                        <a:prstGeom prst="straightConnector1">
                          <a:avLst/>
                        </a:prstGeom>
                        <a:noFill/>
                        <a:ln w="9528" cap="flat">
                          <a:solidFill>
                            <a:srgbClr val="4A7EBB"/>
                          </a:solidFill>
                          <a:prstDash val="solid"/>
                          <a:tailEnd type="arrow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1819B9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0" o:spid="_x0000_s1026" type="#_x0000_t32" style="position:absolute;margin-left:21pt;margin-top:223.9pt;width:222pt;height:212.25pt;flip:x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" strokecolor="#4a7ebb" strokeweight=".26467mm">
                <v:stroke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7255BA5" wp14:editId="3F39754D">
                <wp:simplePos x="0" y="0"/>
                <wp:positionH relativeFrom="column">
                  <wp:posOffset>3571874</wp:posOffset>
                </wp:positionH>
                <wp:positionV relativeFrom="paragraph">
                  <wp:posOffset>2919724</wp:posOffset>
                </wp:positionV>
                <wp:extent cx="476247" cy="2657475"/>
                <wp:effectExtent l="76200" t="0" r="19053" b="66675"/>
                <wp:wrapNone/>
                <wp:docPr id="1176618017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6247" cy="2657475"/>
                        </a:xfrm>
                        <a:prstGeom prst="straightConnector1">
                          <a:avLst/>
                        </a:prstGeom>
                        <a:noFill/>
                        <a:ln w="9528" cap="flat">
                          <a:solidFill>
                            <a:srgbClr val="4A7EBB"/>
                          </a:solidFill>
                          <a:prstDash val="solid"/>
                          <a:tailEnd type="arrow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0276FD" id="Straight Arrow Connector 19" o:spid="_x0000_s1026" type="#_x0000_t32" style="position:absolute;margin-left:281.25pt;margin-top:229.9pt;width:37.5pt;height:209.25pt;flip:x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" strokecolor="#4a7ebb" strokeweight=".26467mm">
                <v:stroke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A55D2D5" wp14:editId="6985F045">
                <wp:simplePos x="0" y="0"/>
                <wp:positionH relativeFrom="column">
                  <wp:posOffset>2686050</wp:posOffset>
                </wp:positionH>
                <wp:positionV relativeFrom="paragraph">
                  <wp:posOffset>2891149</wp:posOffset>
                </wp:positionV>
                <wp:extent cx="1371600" cy="1076332"/>
                <wp:effectExtent l="38100" t="0" r="19050" b="47618"/>
                <wp:wrapNone/>
                <wp:docPr id="204602097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71600" cy="1076332"/>
                        </a:xfrm>
                        <a:prstGeom prst="straightConnector1">
                          <a:avLst/>
                        </a:prstGeom>
                        <a:noFill/>
                        <a:ln w="9528" cap="flat">
                          <a:solidFill>
                            <a:srgbClr val="4A7EBB"/>
                          </a:solidFill>
                          <a:prstDash val="solid"/>
                          <a:tailEnd type="arrow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486C15" id="Straight Arrow Connector 18" o:spid="_x0000_s1026" type="#_x0000_t32" style="position:absolute;margin-left:211.5pt;margin-top:227.65pt;width:108pt;height:84.75pt;flip:x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" strokecolor="#4a7ebb" strokeweight=".26467mm">
                <v:stroke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25F7E6D" wp14:editId="34820300">
                <wp:simplePos x="0" y="0"/>
                <wp:positionH relativeFrom="column">
                  <wp:posOffset>4057650</wp:posOffset>
                </wp:positionH>
                <wp:positionV relativeFrom="paragraph">
                  <wp:posOffset>2900677</wp:posOffset>
                </wp:positionV>
                <wp:extent cx="66678" cy="1000125"/>
                <wp:effectExtent l="38100" t="0" r="104772" b="66675"/>
                <wp:wrapNone/>
                <wp:docPr id="23086681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78" cy="1000125"/>
                        </a:xfrm>
                        <a:prstGeom prst="straightConnector1">
                          <a:avLst/>
                        </a:prstGeom>
                        <a:noFill/>
                        <a:ln w="9528" cap="flat">
                          <a:solidFill>
                            <a:srgbClr val="4A7EBB"/>
                          </a:solidFill>
                          <a:prstDash val="solid"/>
                          <a:tailEnd type="arrow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DB1168" id="Straight Arrow Connector 17" o:spid="_x0000_s1026" type="#_x0000_t32" style="position:absolute;margin-left:319.5pt;margin-top:228.4pt;width:5.25pt;height:78.7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" strokecolor="#4a7ebb" strokeweight=".26467mm">
                <v:stroke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AB9E3F3" wp14:editId="486AD005">
                <wp:simplePos x="0" y="0"/>
                <wp:positionH relativeFrom="column">
                  <wp:posOffset>4095753</wp:posOffset>
                </wp:positionH>
                <wp:positionV relativeFrom="paragraph">
                  <wp:posOffset>1929127</wp:posOffset>
                </wp:positionV>
                <wp:extent cx="9518" cy="200025"/>
                <wp:effectExtent l="76200" t="0" r="66682" b="66675"/>
                <wp:wrapNone/>
                <wp:docPr id="1780345713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18" cy="200025"/>
                        </a:xfrm>
                        <a:prstGeom prst="straightConnector1">
                          <a:avLst/>
                        </a:prstGeom>
                        <a:noFill/>
                        <a:ln w="9528" cap="flat">
                          <a:solidFill>
                            <a:srgbClr val="4A7EBB"/>
                          </a:solidFill>
                          <a:prstDash val="solid"/>
                          <a:tailEnd type="arrow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F3857D" id="Straight Arrow Connector 16" o:spid="_x0000_s1026" type="#_x0000_t32" style="position:absolute;margin-left:322.5pt;margin-top:151.9pt;width:.75pt;height:15.7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" strokecolor="#4a7ebb" strokeweight=".26467mm">
                <v:stroke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4BB3BA3" wp14:editId="5DEBC4AA">
                <wp:simplePos x="0" y="0"/>
                <wp:positionH relativeFrom="column">
                  <wp:posOffset>5181603</wp:posOffset>
                </wp:positionH>
                <wp:positionV relativeFrom="paragraph">
                  <wp:posOffset>1271902</wp:posOffset>
                </wp:positionV>
                <wp:extent cx="1057275" cy="1666879"/>
                <wp:effectExtent l="38100" t="38100" r="47625" b="47621"/>
                <wp:wrapNone/>
                <wp:docPr id="1395342760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57275" cy="1666879"/>
                        </a:xfrm>
                        <a:prstGeom prst="straightConnector1">
                          <a:avLst/>
                        </a:prstGeom>
                        <a:noFill/>
                        <a:ln w="9528" cap="flat">
                          <a:solidFill>
                            <a:srgbClr val="4A7EBB"/>
                          </a:solidFill>
                          <a:prstDash val="solid"/>
                          <a:headEnd type="arrow"/>
                          <a:tailEnd type="arrow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78D27F" id="Straight Arrow Connector 15" o:spid="_x0000_s1026" type="#_x0000_t32" style="position:absolute;margin-left:408pt;margin-top:100.15pt;width:83.25pt;height:131.2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" strokecolor="#4a7ebb" strokeweight=".26467mm">
                <v:stroke startarrow="open"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8E48F8A" wp14:editId="33637C8C">
                <wp:simplePos x="0" y="0"/>
                <wp:positionH relativeFrom="column">
                  <wp:posOffset>5219696</wp:posOffset>
                </wp:positionH>
                <wp:positionV relativeFrom="paragraph">
                  <wp:posOffset>243202</wp:posOffset>
                </wp:positionV>
                <wp:extent cx="1676407" cy="0"/>
                <wp:effectExtent l="38100" t="76200" r="19043" b="114300"/>
                <wp:wrapNone/>
                <wp:docPr id="15344514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76407" cy="0"/>
                        </a:xfrm>
                        <a:prstGeom prst="straightConnector1">
                          <a:avLst/>
                        </a:prstGeom>
                        <a:noFill/>
                        <a:ln w="9528" cap="flat">
                          <a:solidFill>
                            <a:srgbClr val="4A7EBB"/>
                          </a:solidFill>
                          <a:prstDash val="solid"/>
                          <a:headEnd type="arrow"/>
                          <a:tailEnd type="arrow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223884" id="Straight Arrow Connector 14" o:spid="_x0000_s1026" type="#_x0000_t32" style="position:absolute;margin-left:411pt;margin-top:19.15pt;width:132pt;height:0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" strokecolor="#4a7ebb" strokeweight=".26467mm">
                <v:stroke startarrow="open"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AADD16B" wp14:editId="49479F15">
                <wp:simplePos x="0" y="0"/>
                <wp:positionH relativeFrom="column">
                  <wp:posOffset>2276471</wp:posOffset>
                </wp:positionH>
                <wp:positionV relativeFrom="paragraph">
                  <wp:posOffset>2443477</wp:posOffset>
                </wp:positionV>
                <wp:extent cx="762007" cy="9529"/>
                <wp:effectExtent l="38100" t="76200" r="19043" b="104771"/>
                <wp:wrapNone/>
                <wp:docPr id="835537965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62007" cy="9529"/>
                        </a:xfrm>
                        <a:prstGeom prst="straightConnector1">
                          <a:avLst/>
                        </a:prstGeom>
                        <a:noFill/>
                        <a:ln w="9528" cap="flat">
                          <a:solidFill>
                            <a:srgbClr val="4A7EBB"/>
                          </a:solidFill>
                          <a:prstDash val="solid"/>
                          <a:headEnd type="arrow"/>
                          <a:tailEnd type="arrow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7F03FC" id="Straight Arrow Connector 13" o:spid="_x0000_s1026" type="#_x0000_t32" style="position:absolute;margin-left:179.25pt;margin-top:192.4pt;width:60pt;height:.75pt;flip: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" strokecolor="#4a7ebb" strokeweight=".26467mm">
                <v:stroke startarrow="open"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BAEBEB8" wp14:editId="59D78DBB">
                <wp:simplePos x="0" y="0"/>
                <wp:positionH relativeFrom="column">
                  <wp:posOffset>2305046</wp:posOffset>
                </wp:positionH>
                <wp:positionV relativeFrom="paragraph">
                  <wp:posOffset>319409</wp:posOffset>
                </wp:positionV>
                <wp:extent cx="733432" cy="47622"/>
                <wp:effectExtent l="19050" t="76200" r="85718" b="104778"/>
                <wp:wrapNone/>
                <wp:docPr id="752658183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3432" cy="47622"/>
                        </a:xfrm>
                        <a:prstGeom prst="straightConnector1">
                          <a:avLst/>
                        </a:prstGeom>
                        <a:noFill/>
                        <a:ln w="9528" cap="flat">
                          <a:solidFill>
                            <a:srgbClr val="4A7EBB"/>
                          </a:solidFill>
                          <a:prstDash val="solid"/>
                          <a:headEnd type="arrow"/>
                          <a:tailEnd type="arrow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B89D99" id="Straight Arrow Connector 12" o:spid="_x0000_s1026" type="#_x0000_t32" style="position:absolute;margin-left:181.5pt;margin-top:25.15pt;width:57.75pt;height:3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" strokecolor="#4a7ebb" strokeweight=".26467mm">
                <v:stroke startarrow="open"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784" behindDoc="0" locked="0" layoutInCell="1" allowOverlap="1" wp14:anchorId="3D65268F" wp14:editId="6C851DCE">
                <wp:simplePos x="0" y="0"/>
                <wp:positionH relativeFrom="column">
                  <wp:posOffset>2324103</wp:posOffset>
                </wp:positionH>
                <wp:positionV relativeFrom="paragraph">
                  <wp:posOffset>309881</wp:posOffset>
                </wp:positionV>
                <wp:extent cx="714375" cy="45079"/>
                <wp:effectExtent l="0" t="38100" r="28575" b="107321"/>
                <wp:wrapNone/>
                <wp:docPr id="866342638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4375" cy="45079"/>
                        </a:xfrm>
                        <a:prstGeom prst="straightConnector1">
                          <a:avLst/>
                        </a:prstGeom>
                        <a:noFill/>
                        <a:ln w="9528" cap="flat">
                          <a:solidFill>
                            <a:srgbClr val="4A7EBB"/>
                          </a:solidFill>
                          <a:prstDash val="solid"/>
                          <a:tailEnd type="arrow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DEA336" id="Straight Arrow Connector 11" o:spid="_x0000_s1026" type="#_x0000_t32" style="position:absolute;margin-left:183pt;margin-top:24.4pt;width:56.25pt;height:3.55pt;z-index:25170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" strokecolor="#4a7ebb" strokeweight=".26467mm">
                <v:stroke endarrow="open"/>
              </v:shape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49D54A37" wp14:editId="168D0CDB">
                <wp:simplePos x="0" y="0"/>
                <wp:positionH relativeFrom="column">
                  <wp:posOffset>-266703</wp:posOffset>
                </wp:positionH>
                <wp:positionV relativeFrom="paragraph">
                  <wp:posOffset>5558152</wp:posOffset>
                </wp:positionV>
                <wp:extent cx="2114549" cy="723903"/>
                <wp:effectExtent l="0" t="0" r="19051" b="19047"/>
                <wp:wrapNone/>
                <wp:docPr id="709166086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4549" cy="72390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2" cap="flat">
                          <a:solidFill>
                            <a:srgbClr val="4F81BD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876E8AA" w14:textId="77777777" w:rsidR="00D85B1F" w:rsidRDefault="00000000">
                            <w:pPr>
                              <w:jc w:val="center"/>
                              <w:rPr>
                                <w:b/>
                                <w:bCs/>
                                <w:lang w:val="ro-RO"/>
                              </w:rPr>
                            </w:pPr>
                            <w:r>
                              <w:rPr>
                                <w:b/>
                                <w:bCs/>
                                <w:lang w:val="ro-RO"/>
                              </w:rPr>
                              <w:t>ADMINISTRATOR FINANCIAR</w:t>
                            </w:r>
                          </w:p>
                          <w:p w14:paraId="64C8A2B7" w14:textId="77777777" w:rsidR="00D85B1F" w:rsidRDefault="00000000">
                            <w:pPr>
                              <w:jc w:val="center"/>
                              <w:rPr>
                                <w:lang w:val="ro-RO"/>
                              </w:rPr>
                            </w:pPr>
                            <w:r>
                              <w:rPr>
                                <w:lang w:val="ro-RO"/>
                              </w:rPr>
                              <w:t>MIHUȚA MIRELA</w:t>
                            </w:r>
                          </w:p>
                        </w:txbxContent>
                      </wps:txbx>
                      <wps:bodyPr vert="horz" wrap="square" lIns="91440" tIns="45720" rIns="91440" bIns="45720" anchor="ctr" anchorCtr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D54A37" id="Rectangle 8" o:spid="_x0000_s1029" style="position:absolute;margin-left:-21pt;margin-top:437.65pt;width:166.5pt;height:57pt;z-index:25167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" strokecolor="#4f81bd" strokeweight=".70561mm">
                <v:textbox>
                  <w:txbxContent>
                    <w:p w14:paraId="5876E8AA" w14:textId="77777777" w:rsidR="00D85B1F" w:rsidRDefault="00000000">
                      <w:pPr>
                        <w:jc w:val="center"/>
                        <w:rPr>
                          <w:b/>
                          <w:bCs/>
                          <w:lang w:val="ro-RO"/>
                        </w:rPr>
                      </w:pPr>
                      <w:r>
                        <w:rPr>
                          <w:b/>
                          <w:bCs/>
                          <w:lang w:val="ro-RO"/>
                        </w:rPr>
                        <w:t>ADMINISTRATOR FINANCIAR</w:t>
                      </w:r>
                    </w:p>
                    <w:p w14:paraId="64C8A2B7" w14:textId="77777777" w:rsidR="00D85B1F" w:rsidRDefault="00000000">
                      <w:pPr>
                        <w:jc w:val="center"/>
                        <w:rPr>
                          <w:lang w:val="ro-RO"/>
                        </w:rPr>
                      </w:pPr>
                      <w:r>
                        <w:rPr>
                          <w:lang w:val="ro-RO"/>
                        </w:rPr>
                        <w:t>MIHUȚA MIRELA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3C32DE1D" wp14:editId="067FCCFD">
                <wp:simplePos x="0" y="0"/>
                <wp:positionH relativeFrom="column">
                  <wp:posOffset>838203</wp:posOffset>
                </wp:positionH>
                <wp:positionV relativeFrom="paragraph">
                  <wp:posOffset>4015102</wp:posOffset>
                </wp:positionV>
                <wp:extent cx="2686050" cy="942975"/>
                <wp:effectExtent l="0" t="0" r="19050" b="28575"/>
                <wp:wrapNone/>
                <wp:docPr id="1266148138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6050" cy="942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2" cap="flat">
                          <a:solidFill>
                            <a:srgbClr val="4F81BD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27EF89E" w14:textId="77777777" w:rsidR="00D85B1F" w:rsidRDefault="00000000">
                            <w:pPr>
                              <w:jc w:val="center"/>
                              <w:rPr>
                                <w:b/>
                                <w:bCs/>
                                <w:lang w:val="ro-RO"/>
                              </w:rPr>
                            </w:pPr>
                            <w:r>
                              <w:rPr>
                                <w:b/>
                                <w:bCs/>
                                <w:lang w:val="ro-RO"/>
                              </w:rPr>
                              <w:t>COORDONATOR PROIECTE ȘI PROGRAME EDUCATIVE ȘCOLARE ȘI EXTRAȘCOLARE</w:t>
                            </w:r>
                          </w:p>
                          <w:p w14:paraId="2C1490DB" w14:textId="77777777" w:rsidR="00D85B1F" w:rsidRDefault="00000000">
                            <w:pPr>
                              <w:jc w:val="center"/>
                              <w:rPr>
                                <w:lang w:val="ro-RO"/>
                              </w:rPr>
                            </w:pPr>
                            <w:r>
                              <w:rPr>
                                <w:lang w:val="ro-RO"/>
                              </w:rPr>
                              <w:t>FILIMON MARIANA</w:t>
                            </w:r>
                          </w:p>
                        </w:txbxContent>
                      </wps:txbx>
                      <wps:bodyPr vert="horz" wrap="square" lIns="91440" tIns="45720" rIns="91440" bIns="45720" anchor="ctr" anchorCtr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32DE1D" id="Rectangle 7" o:spid="_x0000_s1030" style="position:absolute;margin-left:66pt;margin-top:316.15pt;width:211.5pt;height:74.25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" strokecolor="#4f81bd" strokeweight=".70561mm">
                <v:textbox>
                  <w:txbxContent>
                    <w:p w14:paraId="127EF89E" w14:textId="77777777" w:rsidR="00D85B1F" w:rsidRDefault="00000000">
                      <w:pPr>
                        <w:jc w:val="center"/>
                        <w:rPr>
                          <w:b/>
                          <w:bCs/>
                          <w:lang w:val="ro-RO"/>
                        </w:rPr>
                      </w:pPr>
                      <w:r>
                        <w:rPr>
                          <w:b/>
                          <w:bCs/>
                          <w:lang w:val="ro-RO"/>
                        </w:rPr>
                        <w:t>COORDONATOR PROIECTE ȘI PROGRAME EDUCATIVE ȘCOLARE ȘI EXTRAȘCOLARE</w:t>
                      </w:r>
                    </w:p>
                    <w:p w14:paraId="2C1490DB" w14:textId="77777777" w:rsidR="00D85B1F" w:rsidRDefault="00000000">
                      <w:pPr>
                        <w:jc w:val="center"/>
                        <w:rPr>
                          <w:lang w:val="ro-RO"/>
                        </w:rPr>
                      </w:pPr>
                      <w:r>
                        <w:rPr>
                          <w:lang w:val="ro-RO"/>
                        </w:rPr>
                        <w:t>FILIMON MARIANA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01760" behindDoc="0" locked="0" layoutInCell="1" allowOverlap="1" wp14:anchorId="6FE7C034" wp14:editId="28C570DF">
                <wp:simplePos x="0" y="0"/>
                <wp:positionH relativeFrom="column">
                  <wp:posOffset>4057650</wp:posOffset>
                </wp:positionH>
                <wp:positionV relativeFrom="paragraph">
                  <wp:posOffset>3919859</wp:posOffset>
                </wp:positionV>
                <wp:extent cx="2619371" cy="2476496"/>
                <wp:effectExtent l="0" t="0" r="9529" b="19054"/>
                <wp:wrapNone/>
                <wp:docPr id="1945240716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9371" cy="24764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2" cap="flat">
                          <a:solidFill>
                            <a:srgbClr val="4F81BD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855122B" w14:textId="77777777" w:rsidR="00D85B1F" w:rsidRDefault="00000000">
                            <w:pPr>
                              <w:jc w:val="center"/>
                              <w:rPr>
                                <w:b/>
                                <w:bCs/>
                                <w:lang w:val="ro-RO"/>
                              </w:rPr>
                            </w:pPr>
                            <w:r>
                              <w:rPr>
                                <w:b/>
                                <w:bCs/>
                                <w:lang w:val="ro-RO"/>
                              </w:rPr>
                              <w:t>COMISII</w:t>
                            </w:r>
                          </w:p>
                          <w:p w14:paraId="72A70377" w14:textId="77777777" w:rsidR="00D85B1F" w:rsidRDefault="00000000">
                            <w:pPr>
                              <w:jc w:val="center"/>
                            </w:pPr>
                            <w:r>
                              <w:rPr>
                                <w:b/>
                                <w:bCs/>
                                <w:lang w:val="ro-RO"/>
                              </w:rPr>
                              <w:t>COMISIA DE CURRICULUM</w:t>
                            </w:r>
                            <w:r>
                              <w:rPr>
                                <w:lang w:val="ro-RO"/>
                              </w:rPr>
                              <w:t>-  ȚĂRĂU ANA</w:t>
                            </w:r>
                          </w:p>
                          <w:p w14:paraId="0C3CD236" w14:textId="77777777" w:rsidR="00D85B1F" w:rsidRDefault="00000000">
                            <w:pPr>
                              <w:jc w:val="center"/>
                            </w:pPr>
                            <w:r>
                              <w:rPr>
                                <w:b/>
                                <w:bCs/>
                                <w:lang w:val="ro-RO"/>
                              </w:rPr>
                              <w:t>COMISIA SSM + SU</w:t>
                            </w:r>
                            <w:r>
                              <w:rPr>
                                <w:lang w:val="ro-RO"/>
                              </w:rPr>
                              <w:t xml:space="preserve"> – MATEOC IONUȚ + GOGA GEORGIANA</w:t>
                            </w:r>
                          </w:p>
                          <w:p w14:paraId="14591D57" w14:textId="77777777" w:rsidR="00D85B1F" w:rsidRDefault="00000000">
                            <w:pPr>
                              <w:jc w:val="center"/>
                            </w:pPr>
                            <w:r>
                              <w:rPr>
                                <w:b/>
                                <w:bCs/>
                                <w:lang w:val="ro-RO"/>
                              </w:rPr>
                              <w:t xml:space="preserve">COMISIA SCIM – </w:t>
                            </w:r>
                            <w:r>
                              <w:rPr>
                                <w:lang w:val="ro-RO"/>
                              </w:rPr>
                              <w:t>FILIMON MARIANA</w:t>
                            </w:r>
                          </w:p>
                          <w:p w14:paraId="39C73D2A" w14:textId="77777777" w:rsidR="00D85B1F" w:rsidRDefault="00000000">
                            <w:pPr>
                              <w:jc w:val="center"/>
                            </w:pPr>
                            <w:r>
                              <w:rPr>
                                <w:b/>
                                <w:bCs/>
                                <w:lang w:val="ro-RO"/>
                              </w:rPr>
                              <w:t>COMISIA CPEV</w:t>
                            </w:r>
                            <w:r>
                              <w:rPr>
                                <w:lang w:val="ro-RO"/>
                              </w:rPr>
                              <w:t xml:space="preserve"> –ILE MARIUS</w:t>
                            </w:r>
                          </w:p>
                          <w:p w14:paraId="2B8254B1" w14:textId="77777777" w:rsidR="00D85B1F" w:rsidRDefault="00000000">
                            <w:pPr>
                              <w:jc w:val="center"/>
                            </w:pPr>
                            <w:r>
                              <w:rPr>
                                <w:b/>
                                <w:bCs/>
                                <w:lang w:val="ro-RO"/>
                              </w:rPr>
                              <w:t>CEAC</w:t>
                            </w:r>
                            <w:r>
                              <w:rPr>
                                <w:lang w:val="ro-RO"/>
                              </w:rPr>
                              <w:t xml:space="preserve"> -HUIEȚ MARCELA</w:t>
                            </w:r>
                          </w:p>
                          <w:p w14:paraId="41F7DB60" w14:textId="77777777" w:rsidR="00D85B1F" w:rsidRDefault="00000000">
                            <w:pPr>
                              <w:jc w:val="center"/>
                            </w:pPr>
                            <w:r>
                              <w:rPr>
                                <w:b/>
                                <w:bCs/>
                                <w:lang w:val="ro-RO"/>
                              </w:rPr>
                              <w:t>CMDFCD</w:t>
                            </w:r>
                            <w:r>
                              <w:rPr>
                                <w:lang w:val="ro-RO"/>
                              </w:rPr>
                              <w:t xml:space="preserve"> – BUIBAȘ TEODOR</w:t>
                            </w:r>
                          </w:p>
                        </w:txbxContent>
                      </wps:txbx>
                      <wps:bodyPr vert="horz" wrap="square" lIns="91440" tIns="45720" rIns="91440" bIns="45720" anchor="ctr" anchorCtr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E7C034" id="Rectangle 10" o:spid="_x0000_s1031" style="position:absolute;margin-left:319.5pt;margin-top:308.65pt;width:206.25pt;height:195pt;z-index:251701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" strokecolor="#4f81bd" strokeweight=".70561mm">
                <v:textbox>
                  <w:txbxContent>
                    <w:p w14:paraId="7855122B" w14:textId="77777777" w:rsidR="00D85B1F" w:rsidRDefault="00000000">
                      <w:pPr>
                        <w:jc w:val="center"/>
                        <w:rPr>
                          <w:b/>
                          <w:bCs/>
                          <w:lang w:val="ro-RO"/>
                        </w:rPr>
                      </w:pPr>
                      <w:r>
                        <w:rPr>
                          <w:b/>
                          <w:bCs/>
                          <w:lang w:val="ro-RO"/>
                        </w:rPr>
                        <w:t>COMISII</w:t>
                      </w:r>
                    </w:p>
                    <w:p w14:paraId="72A70377" w14:textId="77777777" w:rsidR="00D85B1F" w:rsidRDefault="00000000">
                      <w:pPr>
                        <w:jc w:val="center"/>
                      </w:pPr>
                      <w:r>
                        <w:rPr>
                          <w:b/>
                          <w:bCs/>
                          <w:lang w:val="ro-RO"/>
                        </w:rPr>
                        <w:t>COMISIA DE CURRICULUM</w:t>
                      </w:r>
                      <w:r>
                        <w:rPr>
                          <w:lang w:val="ro-RO"/>
                        </w:rPr>
                        <w:t>-  ȚĂRĂU ANA</w:t>
                      </w:r>
                    </w:p>
                    <w:p w14:paraId="0C3CD236" w14:textId="77777777" w:rsidR="00D85B1F" w:rsidRDefault="00000000">
                      <w:pPr>
                        <w:jc w:val="center"/>
                      </w:pPr>
                      <w:r>
                        <w:rPr>
                          <w:b/>
                          <w:bCs/>
                          <w:lang w:val="ro-RO"/>
                        </w:rPr>
                        <w:t>COMISIA SSM + SU</w:t>
                      </w:r>
                      <w:r>
                        <w:rPr>
                          <w:lang w:val="ro-RO"/>
                        </w:rPr>
                        <w:t xml:space="preserve"> – MATEOC IONUȚ + GOGA GEORGIANA</w:t>
                      </w:r>
                    </w:p>
                    <w:p w14:paraId="14591D57" w14:textId="77777777" w:rsidR="00D85B1F" w:rsidRDefault="00000000">
                      <w:pPr>
                        <w:jc w:val="center"/>
                      </w:pPr>
                      <w:r>
                        <w:rPr>
                          <w:b/>
                          <w:bCs/>
                          <w:lang w:val="ro-RO"/>
                        </w:rPr>
                        <w:t xml:space="preserve">COMISIA SCIM – </w:t>
                      </w:r>
                      <w:r>
                        <w:rPr>
                          <w:lang w:val="ro-RO"/>
                        </w:rPr>
                        <w:t>FILIMON MARIANA</w:t>
                      </w:r>
                    </w:p>
                    <w:p w14:paraId="39C73D2A" w14:textId="77777777" w:rsidR="00D85B1F" w:rsidRDefault="00000000">
                      <w:pPr>
                        <w:jc w:val="center"/>
                      </w:pPr>
                      <w:r>
                        <w:rPr>
                          <w:b/>
                          <w:bCs/>
                          <w:lang w:val="ro-RO"/>
                        </w:rPr>
                        <w:t>COMISIA CPEV</w:t>
                      </w:r>
                      <w:r>
                        <w:rPr>
                          <w:lang w:val="ro-RO"/>
                        </w:rPr>
                        <w:t xml:space="preserve"> –ILE MARIUS</w:t>
                      </w:r>
                    </w:p>
                    <w:p w14:paraId="2B8254B1" w14:textId="77777777" w:rsidR="00D85B1F" w:rsidRDefault="00000000">
                      <w:pPr>
                        <w:jc w:val="center"/>
                      </w:pPr>
                      <w:r>
                        <w:rPr>
                          <w:b/>
                          <w:bCs/>
                          <w:lang w:val="ro-RO"/>
                        </w:rPr>
                        <w:t>CEAC</w:t>
                      </w:r>
                      <w:r>
                        <w:rPr>
                          <w:lang w:val="ro-RO"/>
                        </w:rPr>
                        <w:t xml:space="preserve"> -HUIEȚ MARCELA</w:t>
                      </w:r>
                    </w:p>
                    <w:p w14:paraId="41F7DB60" w14:textId="77777777" w:rsidR="00D85B1F" w:rsidRDefault="00000000">
                      <w:pPr>
                        <w:jc w:val="center"/>
                      </w:pPr>
                      <w:r>
                        <w:rPr>
                          <w:b/>
                          <w:bCs/>
                          <w:lang w:val="ro-RO"/>
                        </w:rPr>
                        <w:t>CMDFCD</w:t>
                      </w:r>
                      <w:r>
                        <w:rPr>
                          <w:lang w:val="ro-RO"/>
                        </w:rPr>
                        <w:t xml:space="preserve"> – BUIBAȘ TEODOR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3987D6BB" wp14:editId="2B4594DC">
                <wp:simplePos x="0" y="0"/>
                <wp:positionH relativeFrom="column">
                  <wp:posOffset>5048246</wp:posOffset>
                </wp:positionH>
                <wp:positionV relativeFrom="paragraph">
                  <wp:posOffset>2957827</wp:posOffset>
                </wp:positionV>
                <wp:extent cx="1924053" cy="914400"/>
                <wp:effectExtent l="0" t="0" r="19047" b="19050"/>
                <wp:wrapNone/>
                <wp:docPr id="202468711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4053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2" cap="flat">
                          <a:solidFill>
                            <a:srgbClr val="4F81BD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992DBEF" w14:textId="77777777" w:rsidR="00D85B1F" w:rsidRDefault="00000000">
                            <w:pPr>
                              <w:jc w:val="center"/>
                              <w:rPr>
                                <w:b/>
                                <w:bCs/>
                                <w:lang w:val="ro-RO"/>
                              </w:rPr>
                            </w:pPr>
                            <w:r>
                              <w:rPr>
                                <w:b/>
                                <w:bCs/>
                                <w:lang w:val="ro-RO"/>
                              </w:rPr>
                              <w:t>CONSILIUL REPREZENTATIV AL PĂRINȚILOR</w:t>
                            </w:r>
                          </w:p>
                          <w:p w14:paraId="020C2895" w14:textId="77777777" w:rsidR="00D85B1F" w:rsidRDefault="00000000">
                            <w:pPr>
                              <w:jc w:val="center"/>
                              <w:rPr>
                                <w:lang w:val="ro-RO"/>
                              </w:rPr>
                            </w:pPr>
                            <w:r>
                              <w:rPr>
                                <w:lang w:val="ro-RO"/>
                              </w:rPr>
                              <w:t>ANTON MIRCEA</w:t>
                            </w:r>
                          </w:p>
                        </w:txbxContent>
                      </wps:txbx>
                      <wps:bodyPr vert="horz" wrap="square" lIns="91440" tIns="45720" rIns="91440" bIns="45720" anchor="ctr" anchorCtr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87D6BB" id="Rectangle 4" o:spid="_x0000_s1032" style="position:absolute;margin-left:397.5pt;margin-top:232.9pt;width:151.5pt;height:1in;z-index:25164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" strokecolor="#4f81bd" strokeweight=".70561mm">
                <v:textbox>
                  <w:txbxContent>
                    <w:p w14:paraId="2992DBEF" w14:textId="77777777" w:rsidR="00D85B1F" w:rsidRDefault="00000000">
                      <w:pPr>
                        <w:jc w:val="center"/>
                        <w:rPr>
                          <w:b/>
                          <w:bCs/>
                          <w:lang w:val="ro-RO"/>
                        </w:rPr>
                      </w:pPr>
                      <w:r>
                        <w:rPr>
                          <w:b/>
                          <w:bCs/>
                          <w:lang w:val="ro-RO"/>
                        </w:rPr>
                        <w:t>CONSILIUL REPREZENTATIV AL PĂRINȚILOR</w:t>
                      </w:r>
                    </w:p>
                    <w:p w14:paraId="020C2895" w14:textId="77777777" w:rsidR="00D85B1F" w:rsidRDefault="00000000">
                      <w:pPr>
                        <w:jc w:val="center"/>
                        <w:rPr>
                          <w:lang w:val="ro-RO"/>
                        </w:rPr>
                      </w:pPr>
                      <w:r>
                        <w:rPr>
                          <w:lang w:val="ro-RO"/>
                        </w:rPr>
                        <w:t>ANTON MIRCEA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93568" behindDoc="0" locked="0" layoutInCell="1" allowOverlap="1" wp14:anchorId="276C75FE" wp14:editId="06F7625A">
                <wp:simplePos x="0" y="0"/>
                <wp:positionH relativeFrom="column">
                  <wp:posOffset>2057400</wp:posOffset>
                </wp:positionH>
                <wp:positionV relativeFrom="paragraph">
                  <wp:posOffset>5605784</wp:posOffset>
                </wp:positionV>
                <wp:extent cx="1743075" cy="676271"/>
                <wp:effectExtent l="0" t="0" r="28575" b="9529"/>
                <wp:wrapNone/>
                <wp:docPr id="660481617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3075" cy="67627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2" cap="flat">
                          <a:solidFill>
                            <a:srgbClr val="4F81BD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9200649" w14:textId="77777777" w:rsidR="00D85B1F" w:rsidRDefault="00000000">
                            <w:pPr>
                              <w:jc w:val="center"/>
                              <w:rPr>
                                <w:b/>
                                <w:bCs/>
                                <w:lang w:val="ro-RO"/>
                              </w:rPr>
                            </w:pPr>
                            <w:r>
                              <w:rPr>
                                <w:b/>
                                <w:bCs/>
                                <w:lang w:val="ro-RO"/>
                              </w:rPr>
                              <w:t>SECRETAR</w:t>
                            </w:r>
                          </w:p>
                          <w:p w14:paraId="7C9DD4B0" w14:textId="77777777" w:rsidR="00D85B1F" w:rsidRDefault="00000000">
                            <w:pPr>
                              <w:jc w:val="center"/>
                              <w:rPr>
                                <w:lang w:val="ro-RO"/>
                              </w:rPr>
                            </w:pPr>
                            <w:r>
                              <w:rPr>
                                <w:lang w:val="ro-RO"/>
                              </w:rPr>
                              <w:t>MATEAȘ SANDA LILIANA</w:t>
                            </w:r>
                          </w:p>
                        </w:txbxContent>
                      </wps:txbx>
                      <wps:bodyPr vert="horz" wrap="square" lIns="91440" tIns="45720" rIns="91440" bIns="45720" anchor="ctr" anchorCtr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6C75FE" id="Rectangle 9" o:spid="_x0000_s1033" style="position:absolute;margin-left:162pt;margin-top:441.4pt;width:137.25pt;height:53.25pt;z-index:25169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" strokecolor="#4f81bd" strokeweight=".70561mm">
                <v:textbox>
                  <w:txbxContent>
                    <w:p w14:paraId="19200649" w14:textId="77777777" w:rsidR="00D85B1F" w:rsidRDefault="00000000">
                      <w:pPr>
                        <w:jc w:val="center"/>
                        <w:rPr>
                          <w:b/>
                          <w:bCs/>
                          <w:lang w:val="ro-RO"/>
                        </w:rPr>
                      </w:pPr>
                      <w:r>
                        <w:rPr>
                          <w:b/>
                          <w:bCs/>
                          <w:lang w:val="ro-RO"/>
                        </w:rPr>
                        <w:t>SECRETAR</w:t>
                      </w:r>
                    </w:p>
                    <w:p w14:paraId="7C9DD4B0" w14:textId="77777777" w:rsidR="00D85B1F" w:rsidRDefault="00000000">
                      <w:pPr>
                        <w:jc w:val="center"/>
                        <w:rPr>
                          <w:lang w:val="ro-RO"/>
                        </w:rPr>
                      </w:pPr>
                      <w:r>
                        <w:rPr>
                          <w:lang w:val="ro-RO"/>
                        </w:rPr>
                        <w:t>MATEAȘ SANDA LILIANA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5B84B856" wp14:editId="0DA0AA70">
                <wp:simplePos x="0" y="0"/>
                <wp:positionH relativeFrom="column">
                  <wp:posOffset>0</wp:posOffset>
                </wp:positionH>
                <wp:positionV relativeFrom="paragraph">
                  <wp:posOffset>728977</wp:posOffset>
                </wp:positionV>
                <wp:extent cx="2257425" cy="2771774"/>
                <wp:effectExtent l="0" t="0" r="28575" b="9526"/>
                <wp:wrapNone/>
                <wp:docPr id="966898905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7425" cy="277177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2" cap="flat">
                          <a:solidFill>
                            <a:srgbClr val="4F81BD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BEF954D" w14:textId="77777777" w:rsidR="00D85B1F" w:rsidRDefault="00000000">
                            <w:pPr>
                              <w:jc w:val="center"/>
                              <w:rPr>
                                <w:lang w:val="ro-RO"/>
                              </w:rPr>
                            </w:pPr>
                            <w:r>
                              <w:rPr>
                                <w:lang w:val="ro-RO"/>
                              </w:rPr>
                              <w:t>COMISIA PENTRU EVALUAREA ȘI ASIGURAREA CALITĂȚII</w:t>
                            </w:r>
                          </w:p>
                          <w:p w14:paraId="113F94A0" w14:textId="77777777" w:rsidR="00D85B1F" w:rsidRDefault="00000000">
                            <w:pPr>
                              <w:jc w:val="center"/>
                              <w:rPr>
                                <w:lang w:val="ro-RO"/>
                              </w:rPr>
                            </w:pPr>
                            <w:r>
                              <w:rPr>
                                <w:lang w:val="ro-RO"/>
                              </w:rPr>
                              <w:t>Pop Ionela Adina- Coordonator</w:t>
                            </w:r>
                          </w:p>
                          <w:p w14:paraId="4F3575F2" w14:textId="77777777" w:rsidR="00D85B1F" w:rsidRDefault="00000000">
                            <w:pPr>
                              <w:jc w:val="center"/>
                              <w:rPr>
                                <w:lang w:val="ro-RO"/>
                              </w:rPr>
                            </w:pPr>
                            <w:r>
                              <w:rPr>
                                <w:lang w:val="ro-RO"/>
                              </w:rPr>
                              <w:t>Huieț Marcela- Responsabil</w:t>
                            </w:r>
                          </w:p>
                          <w:p w14:paraId="50FAAB1E" w14:textId="77777777" w:rsidR="00D85B1F" w:rsidRDefault="00000000">
                            <w:pPr>
                              <w:jc w:val="center"/>
                              <w:rPr>
                                <w:lang w:val="ro-RO"/>
                              </w:rPr>
                            </w:pPr>
                            <w:r>
                              <w:rPr>
                                <w:lang w:val="ro-RO"/>
                              </w:rPr>
                              <w:t>Brânda Simona- membru</w:t>
                            </w:r>
                          </w:p>
                          <w:p w14:paraId="3B836E72" w14:textId="77777777" w:rsidR="00D85B1F" w:rsidRDefault="00000000">
                            <w:pPr>
                              <w:jc w:val="center"/>
                              <w:rPr>
                                <w:lang w:val="ro-RO"/>
                              </w:rPr>
                            </w:pPr>
                            <w:r>
                              <w:rPr>
                                <w:lang w:val="ro-RO"/>
                              </w:rPr>
                              <w:t>Ile Marius – membru</w:t>
                            </w:r>
                          </w:p>
                          <w:p w14:paraId="3C30EF5E" w14:textId="77777777" w:rsidR="00D85B1F" w:rsidRDefault="00000000">
                            <w:pPr>
                              <w:jc w:val="center"/>
                              <w:rPr>
                                <w:lang w:val="ro-RO"/>
                              </w:rPr>
                            </w:pPr>
                            <w:r>
                              <w:rPr>
                                <w:lang w:val="ro-RO"/>
                              </w:rPr>
                              <w:t>Anton Mircea- resp. Comitet părinți</w:t>
                            </w:r>
                          </w:p>
                          <w:p w14:paraId="3C5BCED4" w14:textId="77777777" w:rsidR="00D85B1F" w:rsidRDefault="00000000">
                            <w:pPr>
                              <w:jc w:val="center"/>
                              <w:rPr>
                                <w:lang w:val="ro-RO"/>
                              </w:rPr>
                            </w:pPr>
                            <w:r>
                              <w:rPr>
                                <w:lang w:val="ro-RO"/>
                              </w:rPr>
                              <w:t>Ile Ioan- Resp. Consiliu Local</w:t>
                            </w:r>
                          </w:p>
                          <w:p w14:paraId="291A6126" w14:textId="77777777" w:rsidR="00D85B1F" w:rsidRDefault="00000000">
                            <w:pPr>
                              <w:jc w:val="center"/>
                              <w:rPr>
                                <w:lang w:val="ro-RO"/>
                              </w:rPr>
                            </w:pPr>
                            <w:r>
                              <w:rPr>
                                <w:lang w:val="ro-RO"/>
                              </w:rPr>
                              <w:t>Judea Andreea- Responsabil elevi</w:t>
                            </w:r>
                          </w:p>
                        </w:txbxContent>
                      </wps:txbx>
                      <wps:bodyPr vert="horz" wrap="square" lIns="91440" tIns="45720" rIns="91440" bIns="45720" anchor="ctr" anchorCtr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84B856" id="Rectangle 6" o:spid="_x0000_s1034" style="position:absolute;margin-left:0;margin-top:57.4pt;width:177.75pt;height:218.25pt;z-index:25164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" strokecolor="#4f81bd" strokeweight=".70561mm">
                <v:textbox>
                  <w:txbxContent>
                    <w:p w14:paraId="5BEF954D" w14:textId="77777777" w:rsidR="00D85B1F" w:rsidRDefault="00000000">
                      <w:pPr>
                        <w:jc w:val="center"/>
                        <w:rPr>
                          <w:lang w:val="ro-RO"/>
                        </w:rPr>
                      </w:pPr>
                      <w:r>
                        <w:rPr>
                          <w:lang w:val="ro-RO"/>
                        </w:rPr>
                        <w:t>COMISIA PENTRU EVALUAREA ȘI ASIGURAREA CALITĂȚII</w:t>
                      </w:r>
                    </w:p>
                    <w:p w14:paraId="113F94A0" w14:textId="77777777" w:rsidR="00D85B1F" w:rsidRDefault="00000000">
                      <w:pPr>
                        <w:jc w:val="center"/>
                        <w:rPr>
                          <w:lang w:val="ro-RO"/>
                        </w:rPr>
                      </w:pPr>
                      <w:r>
                        <w:rPr>
                          <w:lang w:val="ro-RO"/>
                        </w:rPr>
                        <w:t>Pop Ionela Adina- Coordonator</w:t>
                      </w:r>
                    </w:p>
                    <w:p w14:paraId="4F3575F2" w14:textId="77777777" w:rsidR="00D85B1F" w:rsidRDefault="00000000">
                      <w:pPr>
                        <w:jc w:val="center"/>
                        <w:rPr>
                          <w:lang w:val="ro-RO"/>
                        </w:rPr>
                      </w:pPr>
                      <w:r>
                        <w:rPr>
                          <w:lang w:val="ro-RO"/>
                        </w:rPr>
                        <w:t>Huieț Marcela- Responsabil</w:t>
                      </w:r>
                    </w:p>
                    <w:p w14:paraId="50FAAB1E" w14:textId="77777777" w:rsidR="00D85B1F" w:rsidRDefault="00000000">
                      <w:pPr>
                        <w:jc w:val="center"/>
                        <w:rPr>
                          <w:lang w:val="ro-RO"/>
                        </w:rPr>
                      </w:pPr>
                      <w:r>
                        <w:rPr>
                          <w:lang w:val="ro-RO"/>
                        </w:rPr>
                        <w:t>Brânda Simona- membru</w:t>
                      </w:r>
                    </w:p>
                    <w:p w14:paraId="3B836E72" w14:textId="77777777" w:rsidR="00D85B1F" w:rsidRDefault="00000000">
                      <w:pPr>
                        <w:jc w:val="center"/>
                        <w:rPr>
                          <w:lang w:val="ro-RO"/>
                        </w:rPr>
                      </w:pPr>
                      <w:r>
                        <w:rPr>
                          <w:lang w:val="ro-RO"/>
                        </w:rPr>
                        <w:t>Ile Marius – membru</w:t>
                      </w:r>
                    </w:p>
                    <w:p w14:paraId="3C30EF5E" w14:textId="77777777" w:rsidR="00D85B1F" w:rsidRDefault="00000000">
                      <w:pPr>
                        <w:jc w:val="center"/>
                        <w:rPr>
                          <w:lang w:val="ro-RO"/>
                        </w:rPr>
                      </w:pPr>
                      <w:r>
                        <w:rPr>
                          <w:lang w:val="ro-RO"/>
                        </w:rPr>
                        <w:t>Anton Mircea- resp. Comitet părinți</w:t>
                      </w:r>
                    </w:p>
                    <w:p w14:paraId="3C5BCED4" w14:textId="77777777" w:rsidR="00D85B1F" w:rsidRDefault="00000000">
                      <w:pPr>
                        <w:jc w:val="center"/>
                        <w:rPr>
                          <w:lang w:val="ro-RO"/>
                        </w:rPr>
                      </w:pPr>
                      <w:r>
                        <w:rPr>
                          <w:lang w:val="ro-RO"/>
                        </w:rPr>
                        <w:t>Ile Ioan- Resp. Consiliu Local</w:t>
                      </w:r>
                    </w:p>
                    <w:p w14:paraId="291A6126" w14:textId="77777777" w:rsidR="00D85B1F" w:rsidRDefault="00000000">
                      <w:pPr>
                        <w:jc w:val="center"/>
                        <w:rPr>
                          <w:lang w:val="ro-RO"/>
                        </w:rPr>
                      </w:pPr>
                      <w:r>
                        <w:rPr>
                          <w:lang w:val="ro-RO"/>
                        </w:rPr>
                        <w:t>Judea Andreea- Responsabil elevi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67B75371" wp14:editId="7F08FE33">
                <wp:simplePos x="0" y="0"/>
                <wp:positionH relativeFrom="column">
                  <wp:posOffset>3086099</wp:posOffset>
                </wp:positionH>
                <wp:positionV relativeFrom="paragraph">
                  <wp:posOffset>2100577</wp:posOffset>
                </wp:positionV>
                <wp:extent cx="2066928" cy="771525"/>
                <wp:effectExtent l="0" t="0" r="28572" b="28575"/>
                <wp:wrapNone/>
                <wp:docPr id="1493973040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6928" cy="771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2" cap="flat">
                          <a:solidFill>
                            <a:srgbClr val="4F81BD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FEE3294" w14:textId="77777777" w:rsidR="00D85B1F" w:rsidRDefault="00000000">
                            <w:pPr>
                              <w:jc w:val="center"/>
                              <w:rPr>
                                <w:b/>
                                <w:bCs/>
                                <w:lang w:val="ro-RO"/>
                              </w:rPr>
                            </w:pPr>
                            <w:r>
                              <w:rPr>
                                <w:b/>
                                <w:bCs/>
                                <w:lang w:val="ro-RO"/>
                              </w:rPr>
                              <w:t>DIRECTOR</w:t>
                            </w:r>
                          </w:p>
                          <w:p w14:paraId="001736B4" w14:textId="77777777" w:rsidR="00D85B1F" w:rsidRDefault="00000000">
                            <w:pPr>
                              <w:jc w:val="center"/>
                              <w:rPr>
                                <w:b/>
                                <w:bCs/>
                                <w:lang w:val="ro-RO"/>
                              </w:rPr>
                            </w:pPr>
                            <w:r>
                              <w:rPr>
                                <w:b/>
                                <w:bCs/>
                                <w:lang w:val="ro-RO"/>
                              </w:rPr>
                              <w:t>Prof. POP IONELA ADINA</w:t>
                            </w:r>
                          </w:p>
                        </w:txbxContent>
                      </wps:txbx>
                      <wps:bodyPr vert="horz" wrap="square" lIns="91440" tIns="45720" rIns="91440" bIns="45720" anchor="ctr" anchorCtr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B75371" id="Rectangle 5" o:spid="_x0000_s1035" style="position:absolute;margin-left:243pt;margin-top:165.4pt;width:162.75pt;height:60.75pt;z-index:25164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" strokecolor="#4f81bd" strokeweight=".70561mm">
                <v:textbox>
                  <w:txbxContent>
                    <w:p w14:paraId="4FEE3294" w14:textId="77777777" w:rsidR="00D85B1F" w:rsidRDefault="00000000">
                      <w:pPr>
                        <w:jc w:val="center"/>
                        <w:rPr>
                          <w:b/>
                          <w:bCs/>
                          <w:lang w:val="ro-RO"/>
                        </w:rPr>
                      </w:pPr>
                      <w:r>
                        <w:rPr>
                          <w:b/>
                          <w:bCs/>
                          <w:lang w:val="ro-RO"/>
                        </w:rPr>
                        <w:t>DIRECTOR</w:t>
                      </w:r>
                    </w:p>
                    <w:p w14:paraId="001736B4" w14:textId="77777777" w:rsidR="00D85B1F" w:rsidRDefault="00000000">
                      <w:pPr>
                        <w:jc w:val="center"/>
                        <w:rPr>
                          <w:b/>
                          <w:bCs/>
                          <w:lang w:val="ro-RO"/>
                        </w:rPr>
                      </w:pPr>
                      <w:r>
                        <w:rPr>
                          <w:b/>
                          <w:bCs/>
                          <w:lang w:val="ro-RO"/>
                        </w:rPr>
                        <w:t>Prof. POP IONELA ADINA</w:t>
                      </w:r>
                    </w:p>
                  </w:txbxContent>
                </v:textbox>
              </v:rect>
            </w:pict>
          </mc:Fallback>
        </mc:AlternateContent>
      </w:r>
    </w:p>
    <w:sectPr w:rsidR="00D85B1F">
      <w:pgSz w:w="15840" w:h="12240" w:orient="landscape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352359" w14:textId="77777777" w:rsidR="00685299" w:rsidRDefault="00685299">
      <w:pPr>
        <w:spacing w:after="0" w:line="240" w:lineRule="auto"/>
      </w:pPr>
      <w:r>
        <w:separator/>
      </w:r>
    </w:p>
  </w:endnote>
  <w:endnote w:type="continuationSeparator" w:id="0">
    <w:p w14:paraId="7262094F" w14:textId="77777777" w:rsidR="00685299" w:rsidRDefault="006852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BECE78" w14:textId="77777777" w:rsidR="00685299" w:rsidRDefault="00685299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02E0EC08" w14:textId="77777777" w:rsidR="00685299" w:rsidRDefault="0068529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attachedTemplate r:id="rId1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D85B1F"/>
    <w:rsid w:val="00685299"/>
    <w:rsid w:val="00940D20"/>
    <w:rsid w:val="009D2145"/>
    <w:rsid w:val="00D85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E40BE"/>
  <w15:docId w15:val="{3074E1B3-D8B7-48C7-889F-F75C3EC12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>
      <w:pPr>
        <w:autoSpaceDN w:val="0"/>
        <w:spacing w:after="200" w:line="276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Cambria" w:eastAsia="Times New Roman" w:hAnsi="Cambria"/>
      <w:color w:val="365F9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Cambria" w:eastAsia="Times New Roman" w:hAnsi="Cambria"/>
      <w:color w:val="365F9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365F9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365F9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365F9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Pr>
      <w:rFonts w:ascii="Cambria" w:eastAsia="Times New Roman" w:hAnsi="Cambria" w:cs="Times New Roman"/>
      <w:color w:val="365F91"/>
      <w:sz w:val="40"/>
      <w:szCs w:val="40"/>
    </w:rPr>
  </w:style>
  <w:style w:type="character" w:customStyle="1" w:styleId="Heading2Char">
    <w:name w:val="Heading 2 Char"/>
    <w:basedOn w:val="DefaultParagraphFont"/>
    <w:rPr>
      <w:rFonts w:ascii="Cambria" w:eastAsia="Times New Roman" w:hAnsi="Cambria" w:cs="Times New Roman"/>
      <w:color w:val="365F91"/>
      <w:sz w:val="32"/>
      <w:szCs w:val="32"/>
    </w:rPr>
  </w:style>
  <w:style w:type="character" w:customStyle="1" w:styleId="Heading3Char">
    <w:name w:val="Heading 3 Char"/>
    <w:basedOn w:val="DefaultParagraphFont"/>
    <w:rPr>
      <w:rFonts w:eastAsia="Times New Roman" w:cs="Times New Roman"/>
      <w:color w:val="365F91"/>
      <w:sz w:val="28"/>
      <w:szCs w:val="28"/>
    </w:rPr>
  </w:style>
  <w:style w:type="character" w:customStyle="1" w:styleId="Heading4Char">
    <w:name w:val="Heading 4 Char"/>
    <w:basedOn w:val="DefaultParagraphFont"/>
    <w:rPr>
      <w:rFonts w:eastAsia="Times New Roman" w:cs="Times New Roman"/>
      <w:i/>
      <w:iCs/>
      <w:color w:val="365F91"/>
    </w:rPr>
  </w:style>
  <w:style w:type="character" w:customStyle="1" w:styleId="Heading5Char">
    <w:name w:val="Heading 5 Char"/>
    <w:basedOn w:val="DefaultParagraphFont"/>
    <w:rPr>
      <w:rFonts w:eastAsia="Times New Roman" w:cs="Times New Roman"/>
      <w:color w:val="365F91"/>
    </w:rPr>
  </w:style>
  <w:style w:type="character" w:customStyle="1" w:styleId="Heading6Char">
    <w:name w:val="Heading 6 Char"/>
    <w:basedOn w:val="DefaultParagraphFont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basedOn w:val="DefaultParagraphFont"/>
    <w:rPr>
      <w:rFonts w:eastAsia="Times New Roman" w:cs="Times New Roman"/>
      <w:color w:val="595959"/>
    </w:rPr>
  </w:style>
  <w:style w:type="character" w:customStyle="1" w:styleId="Heading8Char">
    <w:name w:val="Heading 8 Char"/>
    <w:basedOn w:val="DefaultParagraphFont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basedOn w:val="DefaultParagraphFont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Cambria" w:eastAsia="Times New Roman" w:hAnsi="Cambria"/>
      <w:spacing w:val="-10"/>
      <w:kern w:val="3"/>
      <w:sz w:val="56"/>
      <w:szCs w:val="56"/>
    </w:rPr>
  </w:style>
  <w:style w:type="character" w:customStyle="1" w:styleId="TitleChar">
    <w:name w:val="Title Char"/>
    <w:basedOn w:val="DefaultParagraphFont"/>
    <w:rPr>
      <w:rFonts w:ascii="Cambria" w:eastAsia="Times New Roman" w:hAnsi="Cambria" w:cs="Times New Roman"/>
      <w:spacing w:val="-10"/>
      <w:kern w:val="3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spacing w:after="160"/>
    </w:pPr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pPr>
      <w:spacing w:before="160" w:after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rPr>
      <w:i/>
      <w:iCs/>
      <w:color w:val="404040"/>
    </w:rPr>
  </w:style>
  <w:style w:type="paragraph" w:styleId="ListParagraph">
    <w:name w:val="List Paragraph"/>
    <w:basedOn w:val="Normal"/>
    <w:pPr>
      <w:ind w:left="720"/>
    </w:pPr>
  </w:style>
  <w:style w:type="character" w:styleId="IntenseEmphasis">
    <w:name w:val="Intense Emphasis"/>
    <w:basedOn w:val="DefaultParagraphFont"/>
    <w:rPr>
      <w:i/>
      <w:iCs/>
      <w:color w:val="365F91"/>
    </w:rPr>
  </w:style>
  <w:style w:type="paragraph" w:styleId="IntenseQuote">
    <w:name w:val="Intense Quote"/>
    <w:basedOn w:val="Normal"/>
    <w:next w:val="Normal"/>
    <w:pPr>
      <w:pBdr>
        <w:top w:val="single" w:sz="4" w:space="10" w:color="365F91"/>
        <w:bottom w:val="single" w:sz="4" w:space="10" w:color="365F91"/>
      </w:pBdr>
      <w:spacing w:before="360" w:after="360"/>
      <w:ind w:left="864" w:right="864"/>
      <w:jc w:val="center"/>
    </w:pPr>
    <w:rPr>
      <w:i/>
      <w:iCs/>
      <w:color w:val="365F91"/>
    </w:rPr>
  </w:style>
  <w:style w:type="character" w:customStyle="1" w:styleId="IntenseQuoteChar">
    <w:name w:val="Intense Quote Char"/>
    <w:basedOn w:val="DefaultParagraphFont"/>
    <w:rPr>
      <w:i/>
      <w:iCs/>
      <w:color w:val="365F91"/>
    </w:rPr>
  </w:style>
  <w:style w:type="character" w:styleId="IntenseReference">
    <w:name w:val="Intense Reference"/>
    <w:basedOn w:val="DefaultParagraphFont"/>
    <w:rPr>
      <w:b/>
      <w:bCs/>
      <w:smallCaps/>
      <w:color w:val="365F9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ilies.ionela18@gmail.com</dc:creator>
  <dc:description/>
  <cp:lastModifiedBy>Madear Bogdan</cp:lastModifiedBy>
  <cp:revision>2</cp:revision>
  <dcterms:created xsi:type="dcterms:W3CDTF">2026-02-24T10:44:00Z</dcterms:created>
  <dcterms:modified xsi:type="dcterms:W3CDTF">2026-02-24T10:44:00Z</dcterms:modified>
</cp:coreProperties>
</file>